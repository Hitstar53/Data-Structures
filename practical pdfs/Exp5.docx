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D2E9" w14:textId="77777777" w:rsidR="007E47CF" w:rsidRPr="00A44771" w:rsidRDefault="007E47CF">
      <w:pPr>
        <w:rPr>
          <w:rFonts w:ascii="Comic Sans MS" w:eastAsia="Times New Roman" w:hAnsi="Comic Sans MS" w:cs="Times New Roman"/>
        </w:rPr>
      </w:pPr>
    </w:p>
    <w:tbl>
      <w:tblPr>
        <w:tblW w:w="976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485"/>
      </w:tblGrid>
      <w:tr w:rsidR="007E47CF" w:rsidRPr="00A44771" w14:paraId="55E799F8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9581168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Name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2A097AD" w14:textId="77777777" w:rsidR="007E47CF" w:rsidRPr="00A44771" w:rsidRDefault="00A44771">
            <w:pPr>
              <w:keepNext/>
              <w:spacing w:line="240" w:lineRule="auto"/>
              <w:rPr>
                <w:rFonts w:ascii="Comic Sans MS" w:eastAsia="Times New Roman" w:hAnsi="Comic Sans MS" w:cs="Times New Roman"/>
              </w:rPr>
            </w:pPr>
            <w:r w:rsidRPr="00A24B27">
              <w:rPr>
                <w:rFonts w:ascii="Comic Sans MS" w:eastAsia="Times New Roman" w:hAnsi="Comic Sans MS" w:cs="Times New Roman"/>
                <w:b/>
                <w:bCs/>
              </w:rPr>
              <w:t>Hatim Yusuf Sawai</w:t>
            </w:r>
          </w:p>
        </w:tc>
      </w:tr>
      <w:tr w:rsidR="007E47CF" w:rsidRPr="00A44771" w14:paraId="2A609F28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10A9BEE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 xml:space="preserve">UID no. 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F0CD552" w14:textId="77777777" w:rsidR="007E47CF" w:rsidRPr="00A44771" w:rsidRDefault="00A44771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  <w:bCs/>
              </w:rPr>
            </w:pPr>
            <w:r w:rsidRPr="00A24B27">
              <w:rPr>
                <w:rFonts w:ascii="Comic Sans MS" w:eastAsia="Times New Roman" w:hAnsi="Comic Sans MS" w:cs="Times New Roman"/>
                <w:b/>
                <w:bCs/>
              </w:rPr>
              <w:t>2021300108</w:t>
            </w:r>
          </w:p>
        </w:tc>
      </w:tr>
      <w:tr w:rsidR="007E47CF" w:rsidRPr="00A44771" w14:paraId="6C2DEC6A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7C67874" w14:textId="77777777" w:rsidR="007E47CF" w:rsidRPr="00A44771" w:rsidRDefault="009933A8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Experiment No.</w:t>
            </w:r>
          </w:p>
        </w:tc>
        <w:tc>
          <w:tcPr>
            <w:tcW w:w="748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407D972" w14:textId="3B868F19" w:rsidR="007E47CF" w:rsidRPr="000E6B91" w:rsidRDefault="000E6B91">
            <w:pPr>
              <w:keepNext/>
              <w:spacing w:line="240" w:lineRule="auto"/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5</w:t>
            </w:r>
          </w:p>
        </w:tc>
      </w:tr>
    </w:tbl>
    <w:p w14:paraId="38D37E0B" w14:textId="77777777" w:rsidR="007E47CF" w:rsidRPr="00A44771" w:rsidRDefault="007E47CF">
      <w:pPr>
        <w:rPr>
          <w:rFonts w:ascii="Comic Sans MS" w:eastAsia="Times New Roman" w:hAnsi="Comic Sans MS" w:cs="Times New Roman"/>
        </w:rPr>
      </w:pPr>
    </w:p>
    <w:tbl>
      <w:tblPr>
        <w:tblW w:w="979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515"/>
      </w:tblGrid>
      <w:tr w:rsidR="007E47CF" w:rsidRPr="00A44771" w14:paraId="6E9D56A3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4973641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AIM: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8090F50" w14:textId="19BE1645" w:rsidR="007E47CF" w:rsidRPr="000E6B91" w:rsidRDefault="000E6B91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Program on BST (Binary Search Tree)</w:t>
            </w:r>
          </w:p>
        </w:tc>
      </w:tr>
      <w:tr w:rsidR="007E47CF" w:rsidRPr="00A44771" w14:paraId="2FFE6FA9" w14:textId="77777777" w:rsidTr="00915CD8">
        <w:trPr>
          <w:trHeight w:val="119"/>
        </w:trPr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25119E9B" w14:textId="77777777" w:rsidR="007E47CF" w:rsidRPr="00915CD8" w:rsidRDefault="009933A8">
            <w:pPr>
              <w:spacing w:line="240" w:lineRule="auto"/>
              <w:jc w:val="center"/>
              <w:rPr>
                <w:rFonts w:ascii="Comic Sans MS" w:eastAsia="Times New Roman" w:hAnsi="Comic Sans MS" w:cs="Times New Roman"/>
                <w:b/>
                <w:sz w:val="24"/>
                <w:szCs w:val="24"/>
              </w:rPr>
            </w:pPr>
            <w:r w:rsidRPr="00915CD8">
              <w:rPr>
                <w:rFonts w:ascii="Comic Sans MS" w:eastAsia="Times New Roman" w:hAnsi="Comic Sans MS" w:cs="Times New Roman"/>
                <w:b/>
                <w:sz w:val="24"/>
                <w:szCs w:val="24"/>
              </w:rPr>
              <w:t>Program 1</w:t>
            </w:r>
          </w:p>
        </w:tc>
      </w:tr>
      <w:tr w:rsidR="007E47CF" w:rsidRPr="00A44771" w14:paraId="3D2971F5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F0E6795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t>PROBLEM STATEMENT: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6A89A04" w14:textId="55E765EF" w:rsidR="007E47CF" w:rsidRPr="00A44771" w:rsidRDefault="000E6B91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Write A Menu-Driven program to </w:t>
            </w:r>
            <w:r w:rsidR="00316ABA">
              <w:rPr>
                <w:rFonts w:ascii="Comic Sans MS" w:eastAsia="Times New Roman" w:hAnsi="Comic Sans MS" w:cs="Times New Roman"/>
              </w:rPr>
              <w:t>show insertion, traversal &amp; deletion operations on a Binary Search Tree.</w:t>
            </w:r>
          </w:p>
        </w:tc>
      </w:tr>
      <w:tr w:rsidR="007E47CF" w:rsidRPr="00A44771" w14:paraId="1BB7C756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A058A0F" w14:textId="77777777" w:rsidR="007E47CF" w:rsidRPr="00A44771" w:rsidRDefault="00915CD8">
            <w:pPr>
              <w:spacing w:line="240" w:lineRule="auto"/>
              <w:rPr>
                <w:rFonts w:ascii="Comic Sans MS" w:hAnsi="Comic Sans MS"/>
              </w:rPr>
            </w:pPr>
            <w:r>
              <w:rPr>
                <w:rFonts w:ascii="Comic Sans MS" w:eastAsia="Times New Roman" w:hAnsi="Comic Sans MS" w:cs="Times New Roman"/>
                <w:b/>
              </w:rPr>
              <w:t>THEORY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18E5B48" w14:textId="405E9975" w:rsidR="007E47CF" w:rsidRDefault="00810A4B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What is a tree?</w:t>
            </w:r>
          </w:p>
          <w:p w14:paraId="0831F8D8" w14:textId="2196E7B1" w:rsidR="00810A4B" w:rsidRDefault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A tree is a data structure similar to a linked list but instead of each node pointing simply to the next node in a linear fashion, each node points to a number of nodes. </w:t>
            </w:r>
            <w:r>
              <w:rPr>
                <w:rFonts w:ascii="Comic Sans MS" w:eastAsia="Times New Roman" w:hAnsi="Comic Sans MS" w:cs="Times New Roman"/>
              </w:rPr>
              <w:t>A tree</w:t>
            </w:r>
            <w:r w:rsidRPr="00810A4B">
              <w:rPr>
                <w:rFonts w:ascii="Comic Sans MS" w:eastAsia="Times New Roman" w:hAnsi="Comic Sans MS" w:cs="Times New Roman"/>
              </w:rPr>
              <w:t xml:space="preserve"> is an example of </w:t>
            </w:r>
            <w:r>
              <w:rPr>
                <w:rFonts w:ascii="Comic Sans MS" w:eastAsia="Times New Roman" w:hAnsi="Comic Sans MS" w:cs="Times New Roman"/>
              </w:rPr>
              <w:t xml:space="preserve">a </w:t>
            </w:r>
            <w:r w:rsidRPr="00810A4B">
              <w:rPr>
                <w:rFonts w:ascii="Comic Sans MS" w:eastAsia="Times New Roman" w:hAnsi="Comic Sans MS" w:cs="Times New Roman"/>
              </w:rPr>
              <w:t xml:space="preserve">nonlinear data </w:t>
            </w:r>
            <w:r>
              <w:rPr>
                <w:rFonts w:ascii="Comic Sans MS" w:eastAsia="Times New Roman" w:hAnsi="Comic Sans MS" w:cs="Times New Roman"/>
              </w:rPr>
              <w:t>structure</w:t>
            </w:r>
            <w:r w:rsidRPr="00810A4B">
              <w:rPr>
                <w:rFonts w:ascii="Comic Sans MS" w:eastAsia="Times New Roman" w:hAnsi="Comic Sans MS" w:cs="Times New Roman"/>
              </w:rPr>
              <w:t>. A tree structure is a way of representing the hierarchical nature of a structure in a graphical form.</w:t>
            </w:r>
          </w:p>
          <w:p w14:paraId="3543394F" w14:textId="77777777" w:rsidR="0083461F" w:rsidRDefault="0083461F">
            <w:pPr>
              <w:rPr>
                <w:rFonts w:ascii="Comic Sans MS" w:eastAsia="Times New Roman" w:hAnsi="Comic Sans MS" w:cs="Times New Roman"/>
              </w:rPr>
            </w:pPr>
          </w:p>
          <w:p w14:paraId="63A5579F" w14:textId="0474EF4F" w:rsidR="00810A4B" w:rsidRDefault="00810A4B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Structure:</w:t>
            </w:r>
          </w:p>
          <w:p w14:paraId="150D4D71" w14:textId="1489AE2A" w:rsidR="00810A4B" w:rsidRPr="00810A4B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810A4B">
              <w:rPr>
                <w:rFonts w:ascii="Comic Sans MS" w:eastAsia="Times New Roman" w:hAnsi="Comic Sans MS" w:cs="Times New Roman"/>
                <w:b/>
                <w:noProof/>
              </w:rPr>
              <w:pict w14:anchorId="7851E5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i1027" type="#_x0000_t75" style="width:247.2pt;height:157.8pt;visibility:visible;mso-wrap-style:square">
                  <v:imagedata r:id="rId5" o:title=""/>
                </v:shape>
              </w:pict>
            </w:r>
          </w:p>
          <w:p w14:paraId="1992DD58" w14:textId="324232AA" w:rsidR="00810A4B" w:rsidRDefault="00810A4B">
            <w:pPr>
              <w:rPr>
                <w:rFonts w:ascii="Comic Sans MS" w:eastAsia="Times New Roman" w:hAnsi="Comic Sans MS" w:cs="Times New Roman"/>
              </w:rPr>
            </w:pPr>
          </w:p>
          <w:p w14:paraId="309E785A" w14:textId="1F0342A5" w:rsidR="00810A4B" w:rsidRDefault="00810A4B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Terminology:</w:t>
            </w:r>
          </w:p>
          <w:p w14:paraId="57B790F7" w14:textId="1EACAB2F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The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root</w:t>
            </w:r>
            <w:r w:rsidRPr="00810A4B">
              <w:rPr>
                <w:rFonts w:ascii="Comic Sans MS" w:eastAsia="Times New Roman" w:hAnsi="Comic Sans MS" w:cs="Times New Roman"/>
              </w:rPr>
              <w:t xml:space="preserve"> of a tree is the node with no parents. There </w:t>
            </w:r>
            <w:r>
              <w:rPr>
                <w:rFonts w:ascii="Comic Sans MS" w:eastAsia="Times New Roman" w:hAnsi="Comic Sans MS" w:cs="Times New Roman"/>
              </w:rPr>
              <w:t>is only 1</w:t>
            </w:r>
            <w:r w:rsidRPr="00810A4B">
              <w:rPr>
                <w:rFonts w:ascii="Comic Sans MS" w:eastAsia="Times New Roman" w:hAnsi="Comic Sans MS" w:cs="Times New Roman"/>
              </w:rPr>
              <w:t xml:space="preserve"> root node in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>a tree (node A in the above example).</w:t>
            </w:r>
          </w:p>
          <w:p w14:paraId="384126E7" w14:textId="77777777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An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edge</w:t>
            </w:r>
            <w:r w:rsidRPr="00810A4B">
              <w:rPr>
                <w:rFonts w:ascii="Comic Sans MS" w:eastAsia="Times New Roman" w:hAnsi="Comic Sans MS" w:cs="Times New Roman"/>
              </w:rPr>
              <w:t xml:space="preserve"> refers to the link from parent to child (all links in the figure).</w:t>
            </w:r>
          </w:p>
          <w:p w14:paraId="367E4E3A" w14:textId="07109C58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lastRenderedPageBreak/>
              <w:t xml:space="preserve">• A node with no children is called </w:t>
            </w:r>
            <w:r>
              <w:rPr>
                <w:rFonts w:ascii="Comic Sans MS" w:eastAsia="Times New Roman" w:hAnsi="Comic Sans MS" w:cs="Times New Roman"/>
              </w:rPr>
              <w:t xml:space="preserve">a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leaf</w:t>
            </w:r>
            <w:r w:rsidRPr="00810A4B">
              <w:rPr>
                <w:rFonts w:ascii="Comic Sans MS" w:eastAsia="Times New Roman" w:hAnsi="Comic Sans MS" w:cs="Times New Roman"/>
              </w:rPr>
              <w:t xml:space="preserve"> node (E, J, K, H and I).</w:t>
            </w:r>
          </w:p>
          <w:p w14:paraId="5B4C49D6" w14:textId="548AC630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Children of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10A4B">
              <w:rPr>
                <w:rFonts w:ascii="Comic Sans MS" w:eastAsia="Times New Roman" w:hAnsi="Comic Sans MS" w:cs="Times New Roman"/>
              </w:rPr>
              <w:t xml:space="preserve">same parent are called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siblings</w:t>
            </w:r>
            <w:r w:rsidRPr="00810A4B">
              <w:rPr>
                <w:rFonts w:ascii="Comic Sans MS" w:eastAsia="Times New Roman" w:hAnsi="Comic Sans MS" w:cs="Times New Roman"/>
              </w:rPr>
              <w:t xml:space="preserve"> (B, C </w:t>
            </w:r>
            <w:r>
              <w:rPr>
                <w:rFonts w:ascii="Comic Sans MS" w:eastAsia="Times New Roman" w:hAnsi="Comic Sans MS" w:cs="Times New Roman"/>
              </w:rPr>
              <w:t xml:space="preserve">&amp; </w:t>
            </w:r>
            <w:r w:rsidRPr="00810A4B">
              <w:rPr>
                <w:rFonts w:ascii="Comic Sans MS" w:eastAsia="Times New Roman" w:hAnsi="Comic Sans MS" w:cs="Times New Roman"/>
              </w:rPr>
              <w:t xml:space="preserve">D are siblings of A, and E </w:t>
            </w:r>
            <w:r>
              <w:rPr>
                <w:rFonts w:ascii="Comic Sans MS" w:eastAsia="Times New Roman" w:hAnsi="Comic Sans MS" w:cs="Times New Roman"/>
              </w:rPr>
              <w:t xml:space="preserve">&amp; </w:t>
            </w:r>
            <w:r w:rsidRPr="00810A4B">
              <w:rPr>
                <w:rFonts w:ascii="Comic Sans MS" w:eastAsia="Times New Roman" w:hAnsi="Comic Sans MS" w:cs="Times New Roman"/>
              </w:rPr>
              <w:t>F are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>the siblings of B).</w:t>
            </w:r>
          </w:p>
          <w:p w14:paraId="2C7C8A09" w14:textId="00DE3133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A node p is an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ancestor</w:t>
            </w:r>
            <w:r w:rsidRPr="00810A4B">
              <w:rPr>
                <w:rFonts w:ascii="Comic Sans MS" w:eastAsia="Times New Roman" w:hAnsi="Comic Sans MS" w:cs="Times New Roman"/>
              </w:rPr>
              <w:t xml:space="preserve"> of node q if there exists a path from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10A4B">
              <w:rPr>
                <w:rFonts w:ascii="Comic Sans MS" w:eastAsia="Times New Roman" w:hAnsi="Comic Sans MS" w:cs="Times New Roman"/>
              </w:rPr>
              <w:t>root to q and p appears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 xml:space="preserve">on the path. The node q is called a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 xml:space="preserve">descendant </w:t>
            </w:r>
            <w:r w:rsidRPr="00810A4B">
              <w:rPr>
                <w:rFonts w:ascii="Comic Sans MS" w:eastAsia="Times New Roman" w:hAnsi="Comic Sans MS" w:cs="Times New Roman"/>
              </w:rPr>
              <w:t>of p. For example, A, C and G are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>the ancestors of K.</w:t>
            </w:r>
          </w:p>
          <w:p w14:paraId="5B207CC5" w14:textId="52B5C277" w:rsidR="00810A4B" w:rsidRPr="00810A4B" w:rsidRDefault="00810A4B" w:rsidP="00810A4B">
            <w:pPr>
              <w:rPr>
                <w:rFonts w:ascii="Comic Sans MS" w:eastAsia="Times New Roman" w:hAnsi="Comic Sans MS" w:cs="Times New Roman"/>
              </w:rPr>
            </w:pPr>
            <w:r w:rsidRPr="00810A4B">
              <w:rPr>
                <w:rFonts w:ascii="Comic Sans MS" w:eastAsia="Times New Roman" w:hAnsi="Comic Sans MS" w:cs="Times New Roman"/>
              </w:rPr>
              <w:t xml:space="preserve">• The set of all nodes at a given depth is called the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l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evel</w:t>
            </w:r>
            <w:r w:rsidRPr="00810A4B">
              <w:rPr>
                <w:rFonts w:ascii="Comic Sans MS" w:eastAsia="Times New Roman" w:hAnsi="Comic Sans MS" w:cs="Times New Roman"/>
              </w:rPr>
              <w:t xml:space="preserve"> of the tree (B, C and D are the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10A4B">
              <w:rPr>
                <w:rFonts w:ascii="Comic Sans MS" w:eastAsia="Times New Roman" w:hAnsi="Comic Sans MS" w:cs="Times New Roman"/>
              </w:rPr>
              <w:t xml:space="preserve">same level). The root node is at </w:t>
            </w:r>
            <w:r w:rsidRPr="00810A4B">
              <w:rPr>
                <w:rFonts w:ascii="Comic Sans MS" w:eastAsia="Times New Roman" w:hAnsi="Comic Sans MS" w:cs="Times New Roman"/>
                <w:b/>
                <w:bCs/>
              </w:rPr>
              <w:t>level zero.</w:t>
            </w:r>
            <w:r w:rsidRPr="00810A4B">
              <w:rPr>
                <w:rFonts w:ascii="Comic Sans MS" w:eastAsia="Times New Roman" w:hAnsi="Comic Sans MS" w:cs="Times New Roman"/>
              </w:rPr>
              <w:cr/>
            </w:r>
          </w:p>
          <w:p w14:paraId="0D50C07C" w14:textId="4CD0F9E8" w:rsidR="007E47CF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Binary Tree:</w:t>
            </w:r>
          </w:p>
          <w:p w14:paraId="407DDB73" w14:textId="005D4BC7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 xml:space="preserve">A tree is called </w:t>
            </w:r>
            <w:r>
              <w:rPr>
                <w:rFonts w:ascii="Comic Sans MS" w:eastAsia="Times New Roman" w:hAnsi="Comic Sans MS" w:cs="Times New Roman"/>
              </w:rPr>
              <w:t xml:space="preserve">a </w:t>
            </w:r>
            <w:r w:rsidRPr="0083461F">
              <w:rPr>
                <w:rFonts w:ascii="Comic Sans MS" w:eastAsia="Times New Roman" w:hAnsi="Comic Sans MS" w:cs="Times New Roman"/>
              </w:rPr>
              <w:t xml:space="preserve">binary tree if each node has zero </w:t>
            </w:r>
            <w:r>
              <w:rPr>
                <w:rFonts w:ascii="Comic Sans MS" w:eastAsia="Times New Roman" w:hAnsi="Comic Sans MS" w:cs="Times New Roman"/>
              </w:rPr>
              <w:t>children</w:t>
            </w:r>
            <w:r w:rsidRPr="0083461F">
              <w:rPr>
                <w:rFonts w:ascii="Comic Sans MS" w:eastAsia="Times New Roman" w:hAnsi="Comic Sans MS" w:cs="Times New Roman"/>
              </w:rPr>
              <w:t xml:space="preserve">, one child or two children. </w:t>
            </w:r>
            <w:r>
              <w:rPr>
                <w:rFonts w:ascii="Comic Sans MS" w:eastAsia="Times New Roman" w:hAnsi="Comic Sans MS" w:cs="Times New Roman"/>
              </w:rPr>
              <w:t>An empty</w:t>
            </w:r>
            <w:r w:rsidRPr="0083461F">
              <w:rPr>
                <w:rFonts w:ascii="Comic Sans MS" w:eastAsia="Times New Roman" w:hAnsi="Comic Sans MS" w:cs="Times New Roman"/>
              </w:rPr>
              <w:t xml:space="preserve"> tree is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3461F">
              <w:rPr>
                <w:rFonts w:ascii="Comic Sans MS" w:eastAsia="Times New Roman" w:hAnsi="Comic Sans MS" w:cs="Times New Roman"/>
              </w:rPr>
              <w:t>also a valid binary tree. We can visualize a binary tree as consisting of a root and two disjoint</w:t>
            </w:r>
          </w:p>
          <w:p w14:paraId="0810161F" w14:textId="1630B436" w:rsid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>binary trees called the left and right subtrees of the root.</w:t>
            </w:r>
            <w:r w:rsidRPr="0083461F">
              <w:rPr>
                <w:rFonts w:ascii="Comic Sans MS" w:eastAsia="Times New Roman" w:hAnsi="Comic Sans MS" w:cs="Times New Roman"/>
              </w:rPr>
              <w:cr/>
            </w:r>
          </w:p>
          <w:p w14:paraId="657E47D2" w14:textId="325949F8" w:rsidR="0083461F" w:rsidRDefault="0083461F" w:rsidP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Binary Search Tree (BST):</w:t>
            </w:r>
          </w:p>
          <w:p w14:paraId="115DCAC5" w14:textId="1D1B9D28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 xml:space="preserve">In binary search trees, all the left subtree elements should be less than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3461F">
              <w:rPr>
                <w:rFonts w:ascii="Comic Sans MS" w:eastAsia="Times New Roman" w:hAnsi="Comic Sans MS" w:cs="Times New Roman"/>
              </w:rPr>
              <w:t>root data and all the right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3461F">
              <w:rPr>
                <w:rFonts w:ascii="Comic Sans MS" w:eastAsia="Times New Roman" w:hAnsi="Comic Sans MS" w:cs="Times New Roman"/>
              </w:rPr>
              <w:t xml:space="preserve">subtree elements should be greater than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3461F">
              <w:rPr>
                <w:rFonts w:ascii="Comic Sans MS" w:eastAsia="Times New Roman" w:hAnsi="Comic Sans MS" w:cs="Times New Roman"/>
              </w:rPr>
              <w:t xml:space="preserve">root data. This is called </w:t>
            </w:r>
            <w:r>
              <w:rPr>
                <w:rFonts w:ascii="Comic Sans MS" w:eastAsia="Times New Roman" w:hAnsi="Comic Sans MS" w:cs="Times New Roman"/>
              </w:rPr>
              <w:t xml:space="preserve">the </w:t>
            </w:r>
            <w:r w:rsidRPr="0083461F">
              <w:rPr>
                <w:rFonts w:ascii="Comic Sans MS" w:eastAsia="Times New Roman" w:hAnsi="Comic Sans MS" w:cs="Times New Roman"/>
              </w:rPr>
              <w:t>binary search tree property. Note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83461F">
              <w:rPr>
                <w:rFonts w:ascii="Comic Sans MS" w:eastAsia="Times New Roman" w:hAnsi="Comic Sans MS" w:cs="Times New Roman"/>
              </w:rPr>
              <w:t>that, this property should be satisfied at every node in the tree.</w:t>
            </w:r>
          </w:p>
          <w:p w14:paraId="56389473" w14:textId="56CA4FAF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 xml:space="preserve">• The left subtree of a node contains only nodes with keys less than the </w:t>
            </w:r>
            <w:r>
              <w:rPr>
                <w:rFonts w:ascii="Comic Sans MS" w:eastAsia="Times New Roman" w:hAnsi="Comic Sans MS" w:cs="Times New Roman"/>
              </w:rPr>
              <w:t>node</w:t>
            </w:r>
            <w:r w:rsidRPr="0083461F">
              <w:rPr>
                <w:rFonts w:ascii="Comic Sans MS" w:eastAsia="Times New Roman" w:hAnsi="Comic Sans MS" w:cs="Times New Roman"/>
              </w:rPr>
              <w:t xml:space="preserve"> key.</w:t>
            </w:r>
          </w:p>
          <w:p w14:paraId="53A3D20C" w14:textId="01482C81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 xml:space="preserve">• The right subtree of a node contains only nodes with keys greater than </w:t>
            </w:r>
            <w:r>
              <w:rPr>
                <w:rFonts w:ascii="Comic Sans MS" w:eastAsia="Times New Roman" w:hAnsi="Comic Sans MS" w:cs="Times New Roman"/>
              </w:rPr>
              <w:t>the node’s key</w:t>
            </w:r>
            <w:r w:rsidRPr="0083461F">
              <w:rPr>
                <w:rFonts w:ascii="Comic Sans MS" w:eastAsia="Times New Roman" w:hAnsi="Comic Sans MS" w:cs="Times New Roman"/>
              </w:rPr>
              <w:t>.</w:t>
            </w:r>
          </w:p>
          <w:p w14:paraId="267775AE" w14:textId="4EBE0122" w:rsidR="0083461F" w:rsidRPr="0083461F" w:rsidRDefault="0083461F" w:rsidP="0083461F">
            <w:pPr>
              <w:rPr>
                <w:rFonts w:ascii="Comic Sans MS" w:eastAsia="Times New Roman" w:hAnsi="Comic Sans MS" w:cs="Times New Roman"/>
              </w:rPr>
            </w:pPr>
            <w:r w:rsidRPr="0083461F">
              <w:rPr>
                <w:rFonts w:ascii="Comic Sans MS" w:eastAsia="Times New Roman" w:hAnsi="Comic Sans MS" w:cs="Times New Roman"/>
              </w:rPr>
              <w:t>• Both the left and right subtrees must also be binary search trees.</w:t>
            </w:r>
          </w:p>
          <w:p w14:paraId="6DF51B07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6F1ACE68" w14:textId="05C7591A" w:rsidR="007E47CF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Operations of BST:</w:t>
            </w:r>
          </w:p>
          <w:p w14:paraId="4BB1ED79" w14:textId="0EC81F24" w:rsidR="00C10939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The 3 types of BST operations:</w:t>
            </w:r>
          </w:p>
          <w:p w14:paraId="28F1C9A2" w14:textId="2E5F6140" w:rsidR="0083461F" w:rsidRPr="00C10939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t>•</w:t>
            </w: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t xml:space="preserve"> Insertion of an element </w:t>
            </w:r>
          </w:p>
          <w:p w14:paraId="1C229E6E" w14:textId="78E7567A" w:rsidR="00C10939" w:rsidRDefault="00C10939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To insert an element into a bst we need to find the location first by a recursive mechanism: if </w:t>
            </w:r>
            <w:r w:rsidR="00126E16">
              <w:rPr>
                <w:rFonts w:ascii="Comic Sans MS" w:eastAsia="Times New Roman" w:hAnsi="Comic Sans MS" w:cs="Times New Roman"/>
              </w:rPr>
              <w:t xml:space="preserve">the </w:t>
            </w:r>
            <w:r>
              <w:rPr>
                <w:rFonts w:ascii="Comic Sans MS" w:eastAsia="Times New Roman" w:hAnsi="Comic Sans MS" w:cs="Times New Roman"/>
              </w:rPr>
              <w:t xml:space="preserve">element is greater than </w:t>
            </w:r>
            <w:r w:rsidR="00126E16">
              <w:rPr>
                <w:rFonts w:ascii="Comic Sans MS" w:eastAsia="Times New Roman" w:hAnsi="Comic Sans MS" w:cs="Times New Roman"/>
              </w:rPr>
              <w:t xml:space="preserve">the </w:t>
            </w:r>
            <w:r>
              <w:rPr>
                <w:rFonts w:ascii="Comic Sans MS" w:eastAsia="Times New Roman" w:hAnsi="Comic Sans MS" w:cs="Times New Roman"/>
              </w:rPr>
              <w:t xml:space="preserve">node go right, if </w:t>
            </w:r>
            <w:r w:rsidR="00126E16">
              <w:rPr>
                <w:rFonts w:ascii="Comic Sans MS" w:eastAsia="Times New Roman" w:hAnsi="Comic Sans MS" w:cs="Times New Roman"/>
              </w:rPr>
              <w:t xml:space="preserve">the </w:t>
            </w:r>
            <w:r>
              <w:rPr>
                <w:rFonts w:ascii="Comic Sans MS" w:eastAsia="Times New Roman" w:hAnsi="Comic Sans MS" w:cs="Times New Roman"/>
              </w:rPr>
              <w:t>element is less than the node go left and if its equal then come out of the operation.</w:t>
            </w:r>
          </w:p>
          <w:p w14:paraId="1A228DA1" w14:textId="3AA00B3E" w:rsid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28DC1461" w14:textId="77777777" w:rsidR="00C10939" w:rsidRP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294669CB" w14:textId="1E069253" w:rsidR="0083461F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•</w:t>
            </w: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t xml:space="preserve"> Deletion of elements in 3 diff cases</w:t>
            </w:r>
          </w:p>
          <w:p w14:paraId="7D283FC2" w14:textId="4CDC9DA3" w:rsidR="00C10939" w:rsidRPr="00126E16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t>Case 1: Leaf Node</w:t>
            </w:r>
          </w:p>
          <w:p w14:paraId="46984869" w14:textId="3543952F" w:rsidR="00C10939" w:rsidRDefault="00C10939">
            <w:pPr>
              <w:rPr>
                <w:rFonts w:ascii="Comic Sans MS" w:eastAsia="Times New Roman" w:hAnsi="Comic Sans MS" w:cs="Times New Roman"/>
              </w:rPr>
            </w:pPr>
            <w:r w:rsidRPr="00C10939">
              <w:rPr>
                <w:rFonts w:ascii="Comic Sans MS" w:eastAsia="Times New Roman" w:hAnsi="Comic Sans MS" w:cs="Times New Roman"/>
              </w:rPr>
              <w:t xml:space="preserve">If the element to be deleted is a leaf node: return NULL to its parent. That means </w:t>
            </w:r>
            <w:r>
              <w:rPr>
                <w:rFonts w:ascii="Comic Sans MS" w:eastAsia="Times New Roman" w:hAnsi="Comic Sans MS" w:cs="Times New Roman"/>
              </w:rPr>
              <w:t xml:space="preserve">to </w:t>
            </w:r>
            <w:r w:rsidRPr="00C10939">
              <w:rPr>
                <w:rFonts w:ascii="Comic Sans MS" w:eastAsia="Times New Roman" w:hAnsi="Comic Sans MS" w:cs="Times New Roman"/>
              </w:rPr>
              <w:t>make the corresponding child pointer NULL.</w:t>
            </w:r>
          </w:p>
          <w:p w14:paraId="089AC35C" w14:textId="2ECDFBE9" w:rsidR="00C10939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</w:rPr>
              <w:t xml:space="preserve">Example: to delete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5</w:t>
            </w:r>
          </w:p>
          <w:p w14:paraId="2F45F31C" w14:textId="49CD36B5" w:rsidR="00C10939" w:rsidRPr="00C10939" w:rsidRDefault="00126E16">
            <w:pPr>
              <w:rPr>
                <w:rFonts w:ascii="Comic Sans MS" w:eastAsia="Times New Roman" w:hAnsi="Comic Sans MS" w:cs="Times New Roman"/>
              </w:rPr>
            </w:pPr>
            <w:r w:rsidRPr="00C10939">
              <w:rPr>
                <w:rFonts w:ascii="Comic Sans MS" w:eastAsia="Times New Roman" w:hAnsi="Comic Sans MS" w:cs="Times New Roman"/>
                <w:noProof/>
              </w:rPr>
              <w:pict w14:anchorId="105BB443">
                <v:shape id="_x0000_i1043" type="#_x0000_t75" style="width:213pt;height:166.2pt;visibility:visible;mso-wrap-style:square">
                  <v:imagedata r:id="rId6" o:title=""/>
                </v:shape>
              </w:pict>
            </w:r>
          </w:p>
          <w:p w14:paraId="723CCEBB" w14:textId="77777777" w:rsidR="00126E16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569D08E0" w14:textId="77777777" w:rsidR="00126E16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48B443C6" w14:textId="21D3D4F2" w:rsidR="00C10939" w:rsidRPr="00126E16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t>Case 2: One Child:</w:t>
            </w:r>
          </w:p>
          <w:p w14:paraId="105D2188" w14:textId="2C69C798" w:rsidR="00C10939" w:rsidRDefault="00C10939">
            <w:pPr>
              <w:rPr>
                <w:rFonts w:ascii="Comic Sans MS" w:eastAsia="Times New Roman" w:hAnsi="Comic Sans MS" w:cs="Times New Roman"/>
              </w:rPr>
            </w:pPr>
            <w:r w:rsidRPr="00C10939">
              <w:rPr>
                <w:rFonts w:ascii="Comic Sans MS" w:eastAsia="Times New Roman" w:hAnsi="Comic Sans MS" w:cs="Times New Roman"/>
              </w:rPr>
              <w:t>If the element to be deleted has one child: In this case we just need to send the current node’s child to its parent</w:t>
            </w:r>
            <w:r>
              <w:rPr>
                <w:rFonts w:ascii="Comic Sans MS" w:eastAsia="Times New Roman" w:hAnsi="Comic Sans MS" w:cs="Times New Roman"/>
              </w:rPr>
              <w:t>.</w:t>
            </w:r>
          </w:p>
          <w:p w14:paraId="711AED8E" w14:textId="29CEB160" w:rsidR="00C10939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</w:rPr>
              <w:t xml:space="preserve">Example: to delete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4</w:t>
            </w:r>
          </w:p>
          <w:p w14:paraId="79778BE2" w14:textId="273A35C2" w:rsidR="00C10939" w:rsidRDefault="00126E16">
            <w:pPr>
              <w:rPr>
                <w:rFonts w:ascii="Comic Sans MS" w:eastAsia="Times New Roman" w:hAnsi="Comic Sans MS" w:cs="Times New Roman"/>
              </w:rPr>
            </w:pPr>
            <w:r w:rsidRPr="00C10939">
              <w:rPr>
                <w:rFonts w:ascii="Comic Sans MS" w:eastAsia="Times New Roman" w:hAnsi="Comic Sans MS" w:cs="Times New Roman"/>
                <w:noProof/>
              </w:rPr>
              <w:pict w14:anchorId="71E32B15">
                <v:shape id="_x0000_i1044" type="#_x0000_t75" style="width:229.8pt;height:218.4pt;visibility:visible;mso-wrap-style:square">
                  <v:imagedata r:id="rId7" o:title=""/>
                </v:shape>
              </w:pict>
            </w:r>
          </w:p>
          <w:p w14:paraId="45DEC776" w14:textId="77777777" w:rsidR="00C10939" w:rsidRP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656DCB9D" w14:textId="77777777" w:rsid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09CECB77" w14:textId="77777777" w:rsidR="00C10939" w:rsidRDefault="00C10939">
            <w:pPr>
              <w:rPr>
                <w:rFonts w:ascii="Comic Sans MS" w:eastAsia="Times New Roman" w:hAnsi="Comic Sans MS" w:cs="Times New Roman"/>
              </w:rPr>
            </w:pPr>
          </w:p>
          <w:p w14:paraId="0BF03D9E" w14:textId="4C0F72B7" w:rsidR="00C10939" w:rsidRPr="00126E16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Case 3: Two Children</w:t>
            </w:r>
          </w:p>
          <w:p w14:paraId="61B1EB06" w14:textId="4B51F850" w:rsidR="00C10939" w:rsidRDefault="00C10939">
            <w:pPr>
              <w:rPr>
                <w:rFonts w:ascii="Comic Sans MS" w:eastAsia="Times New Roman" w:hAnsi="Comic Sans MS" w:cs="Times New Roman"/>
              </w:rPr>
            </w:pPr>
            <w:r w:rsidRPr="00C10939">
              <w:rPr>
                <w:rFonts w:ascii="Comic Sans MS" w:eastAsia="Times New Roman" w:hAnsi="Comic Sans MS" w:cs="Times New Roman"/>
              </w:rPr>
              <w:t>If the element to be deleted has both children: The general strategy is to replace the key of this node with the largest element of the left subtree and recursively delete that node (which is now empty).</w:t>
            </w:r>
          </w:p>
          <w:p w14:paraId="22AFFD11" w14:textId="0736D4E4" w:rsidR="00C10939" w:rsidRDefault="00C10939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</w:rPr>
              <w:t xml:space="preserve">Example: to delete </w:t>
            </w:r>
            <w:r w:rsidR="00126E16">
              <w:rPr>
                <w:rFonts w:ascii="Comic Sans MS" w:eastAsia="Times New Roman" w:hAnsi="Comic Sans MS" w:cs="Times New Roman"/>
                <w:b/>
                <w:bCs/>
              </w:rPr>
              <w:t>8</w:t>
            </w:r>
          </w:p>
          <w:p w14:paraId="5D91D8A3" w14:textId="3E3D3177" w:rsidR="00126E16" w:rsidRDefault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  <w:noProof/>
              </w:rPr>
              <w:pict w14:anchorId="53523830">
                <v:shape id="_x0000_i1048" type="#_x0000_t75" style="width:311.4pt;height:170.4pt;visibility:visible;mso-wrap-style:square">
                  <v:imagedata r:id="rId8" o:title=""/>
                </v:shape>
              </w:pict>
            </w:r>
          </w:p>
          <w:p w14:paraId="4E297638" w14:textId="77777777" w:rsidR="00126E16" w:rsidRPr="00126E16" w:rsidRDefault="00126E16">
            <w:pPr>
              <w:rPr>
                <w:rFonts w:ascii="Comic Sans MS" w:eastAsia="Times New Roman" w:hAnsi="Comic Sans MS" w:cs="Times New Roman"/>
              </w:rPr>
            </w:pPr>
          </w:p>
          <w:p w14:paraId="0B35DF39" w14:textId="029C6941" w:rsidR="0083461F" w:rsidRPr="00C10939" w:rsidRDefault="0083461F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t>•</w:t>
            </w:r>
            <w:r w:rsidRPr="00C10939">
              <w:rPr>
                <w:rFonts w:ascii="Comic Sans MS" w:eastAsia="Times New Roman" w:hAnsi="Comic Sans MS" w:cs="Times New Roman"/>
                <w:b/>
                <w:bCs/>
              </w:rPr>
              <w:t xml:space="preserve"> Traversing using inorder, preorder &amp; postorder </w:t>
            </w:r>
          </w:p>
          <w:p w14:paraId="726D5727" w14:textId="249BDAE3" w:rsidR="007E47CF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t>PreOrder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 (VLR)</w:t>
            </w:r>
            <w:r w:rsidRPr="00126E16">
              <w:rPr>
                <w:rFonts w:ascii="Comic Sans MS" w:eastAsia="Times New Roman" w:hAnsi="Comic Sans MS" w:cs="Times New Roman"/>
                <w:b/>
                <w:bCs/>
              </w:rPr>
              <w:t xml:space="preserve"> Traversal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>:</w:t>
            </w:r>
          </w:p>
          <w:p w14:paraId="03A3E933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Preorder traversal is defined as follows:</w:t>
            </w:r>
          </w:p>
          <w:p w14:paraId="42360805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Visit the root.</w:t>
            </w:r>
          </w:p>
          <w:p w14:paraId="2DDE6E07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left subtree in Preorder.</w:t>
            </w:r>
          </w:p>
          <w:p w14:paraId="0A28FDF3" w14:textId="4789026D" w:rsid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right subtree in Preorder.</w:t>
            </w:r>
          </w:p>
          <w:p w14:paraId="6E2EEEC1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</w:p>
          <w:p w14:paraId="7BB02F15" w14:textId="198A562E" w:rsidR="00126E16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InOrder (LVR Traversal:</w:t>
            </w:r>
          </w:p>
          <w:p w14:paraId="0BAEE9EF" w14:textId="57474BD5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In Inorder Traversal the root is visited between the subtrees. Inorder traversal is defined as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126E16">
              <w:rPr>
                <w:rFonts w:ascii="Comic Sans MS" w:eastAsia="Times New Roman" w:hAnsi="Comic Sans MS" w:cs="Times New Roman"/>
              </w:rPr>
              <w:t>follows:</w:t>
            </w:r>
          </w:p>
          <w:p w14:paraId="50513EE1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left subtree in Inorder.</w:t>
            </w:r>
          </w:p>
          <w:p w14:paraId="57E61B66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Visit the root.</w:t>
            </w:r>
          </w:p>
          <w:p w14:paraId="6B18E41F" w14:textId="65350258" w:rsid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right subtree in Inorder.</w:t>
            </w:r>
          </w:p>
          <w:p w14:paraId="3DA7CD40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</w:p>
          <w:p w14:paraId="2ED78B71" w14:textId="3B075D87" w:rsidR="00126E16" w:rsidRPr="00126E16" w:rsidRDefault="00126E16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PostOrder (LRV) Traversal:</w:t>
            </w:r>
          </w:p>
          <w:p w14:paraId="54F676CA" w14:textId="44E3FDC6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In postorder traversal, the root is visited after both subtrees. Postorder traversal is defined as</w:t>
            </w:r>
            <w:r>
              <w:rPr>
                <w:rFonts w:ascii="Comic Sans MS" w:eastAsia="Times New Roman" w:hAnsi="Comic Sans MS" w:cs="Times New Roman"/>
              </w:rPr>
              <w:t xml:space="preserve"> </w:t>
            </w:r>
            <w:r w:rsidRPr="00126E16">
              <w:rPr>
                <w:rFonts w:ascii="Comic Sans MS" w:eastAsia="Times New Roman" w:hAnsi="Comic Sans MS" w:cs="Times New Roman"/>
              </w:rPr>
              <w:t>follows:</w:t>
            </w:r>
          </w:p>
          <w:p w14:paraId="0E381115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left subtree in Postorder.</w:t>
            </w:r>
          </w:p>
          <w:p w14:paraId="17F4031C" w14:textId="77777777" w:rsidR="00126E16" w:rsidRPr="00126E16" w:rsidRDefault="00126E16" w:rsidP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Traverse the right subtree in Postorder.</w:t>
            </w:r>
          </w:p>
          <w:p w14:paraId="50A9C357" w14:textId="5DED73CA" w:rsidR="007E47CF" w:rsidRPr="00A44771" w:rsidRDefault="00126E16">
            <w:pPr>
              <w:rPr>
                <w:rFonts w:ascii="Comic Sans MS" w:eastAsia="Times New Roman" w:hAnsi="Comic Sans MS" w:cs="Times New Roman"/>
              </w:rPr>
            </w:pPr>
            <w:r w:rsidRPr="00126E16">
              <w:rPr>
                <w:rFonts w:ascii="Comic Sans MS" w:eastAsia="Times New Roman" w:hAnsi="Comic Sans MS" w:cs="Times New Roman"/>
              </w:rPr>
              <w:t>• Visit the root.</w:t>
            </w:r>
          </w:p>
        </w:tc>
      </w:tr>
      <w:tr w:rsidR="007E47CF" w:rsidRPr="00A44771" w14:paraId="607673C0" w14:textId="77777777" w:rsidTr="009933A8">
        <w:tc>
          <w:tcPr>
            <w:tcW w:w="228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466E2D7" w14:textId="77777777" w:rsidR="007E47CF" w:rsidRPr="00A44771" w:rsidRDefault="00E669FD">
            <w:pPr>
              <w:spacing w:line="240" w:lineRule="auto"/>
              <w:rPr>
                <w:rFonts w:ascii="Comic Sans MS" w:hAnsi="Comic Sans MS"/>
              </w:rPr>
            </w:pPr>
            <w:r>
              <w:rPr>
                <w:rFonts w:ascii="Comic Sans MS" w:eastAsia="Times New Roman" w:hAnsi="Comic Sans MS" w:cs="Times New Roman"/>
                <w:b/>
              </w:rPr>
              <w:lastRenderedPageBreak/>
              <w:t>ALGORITHM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86A9630" w14:textId="0C5ABAD3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>1. Create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BinTree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Class with inner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Node class</w:t>
            </w:r>
          </w:p>
          <w:p w14:paraId="51FEF3FF" w14:textId="68AFFC92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2. Create 2 ref vars: </w:t>
            </w:r>
            <w:r>
              <w:rPr>
                <w:rFonts w:ascii="Comic Sans MS" w:eastAsia="Times New Roman" w:hAnsi="Comic Sans MS" w:cs="Times New Roman"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, 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left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&amp; int var data</w:t>
            </w:r>
          </w:p>
          <w:p w14:paraId="7C2C0C1F" w14:textId="305407CE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3. Initialize </w:t>
            </w:r>
            <w:r>
              <w:rPr>
                <w:rFonts w:ascii="Comic Sans MS" w:eastAsia="Times New Roman" w:hAnsi="Comic Sans MS" w:cs="Times New Roman"/>
                <w:lang w:val="en-IN"/>
              </w:rPr>
              <w:t>root node to null</w:t>
            </w:r>
          </w:p>
          <w:p w14:paraId="41A5F261" w14:textId="6E0C9C5B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4. Create methods for diff operations of  </w:t>
            </w:r>
            <w:r>
              <w:rPr>
                <w:rFonts w:ascii="Comic Sans MS" w:eastAsia="Times New Roman" w:hAnsi="Comic Sans MS" w:cs="Times New Roman"/>
                <w:lang w:val="en-IN"/>
              </w:rPr>
              <w:t>BinTree</w:t>
            </w:r>
          </w:p>
          <w:p w14:paraId="74D74152" w14:textId="00F1E725" w:rsid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</w:p>
          <w:p w14:paraId="5B3D2FC3" w14:textId="1CA55082" w:rsidR="00F3789C" w:rsidRPr="00F3789C" w:rsidRDefault="00F3789C" w:rsidP="00F3789C">
            <w:pPr>
              <w:rPr>
                <w:rFonts w:ascii="Comic Sans MS" w:eastAsia="Times New Roman" w:hAnsi="Comic Sans MS" w:cs="Times New Roman"/>
                <w:b/>
                <w:bCs/>
                <w:lang w:val="en-IN"/>
              </w:rPr>
            </w:pPr>
            <w:r w:rsidRPr="00F3789C">
              <w:rPr>
                <w:rFonts w:ascii="Comic Sans MS" w:eastAsia="Times New Roman" w:hAnsi="Comic Sans MS" w:cs="Times New Roman"/>
                <w:b/>
                <w:bCs/>
                <w:lang w:val="en-IN"/>
              </w:rPr>
              <w:t>insert Method:</w:t>
            </w:r>
          </w:p>
          <w:p w14:paraId="2A193F94" w14:textId="20096A38" w:rsidR="007E47CF" w:rsidRPr="00F3789C" w:rsidRDefault="00F3789C" w:rsidP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1. This method helps to make the recursive call to </w:t>
            </w:r>
            <w:r>
              <w:rPr>
                <w:rFonts w:ascii="Comic Sans MS" w:eastAsia="Times New Roman" w:hAnsi="Comic Sans MS" w:cs="Times New Roman"/>
                <w:b/>
                <w:bCs/>
              </w:rPr>
              <w:t xml:space="preserve">inserter </w:t>
            </w:r>
            <w:r>
              <w:rPr>
                <w:rFonts w:ascii="Comic Sans MS" w:eastAsia="Times New Roman" w:hAnsi="Comic Sans MS" w:cs="Times New Roman"/>
              </w:rPr>
              <w:t>Method</w:t>
            </w:r>
          </w:p>
          <w:p w14:paraId="25A8D2C8" w14:textId="73335138" w:rsidR="007E47CF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12BFC02A" w14:textId="6A9B06FC" w:rsidR="00F3789C" w:rsidRDefault="00F3789C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inserter Method:</w:t>
            </w:r>
          </w:p>
          <w:p w14:paraId="5B1B7341" w14:textId="697B164E" w:rsidR="00F3789C" w:rsidRDefault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null:</w:t>
            </w:r>
          </w:p>
          <w:p w14:paraId="321396DD" w14:textId="43198FD8" w:rsidR="00F3789C" w:rsidRDefault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root = new node(data)</w:t>
            </w:r>
          </w:p>
          <w:p w14:paraId="46B0307A" w14:textId="423FF179" w:rsidR="00F3789C" w:rsidRDefault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return root</w:t>
            </w:r>
          </w:p>
          <w:p w14:paraId="2A1F989C" w14:textId="00ED9768" w:rsidR="00F3789C" w:rsidRDefault="00F3789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if data is less than root.data</w:t>
            </w:r>
          </w:p>
          <w:p w14:paraId="19F58075" w14:textId="4B3B11D9" w:rsidR="00F3789C" w:rsidRP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5.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= inserter(root.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, data)</w:t>
            </w:r>
          </w:p>
          <w:p w14:paraId="7A4DCC03" w14:textId="54BE09FD" w:rsidR="00F3789C" w:rsidRP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6.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else if data </w:t>
            </w:r>
            <w:r>
              <w:rPr>
                <w:rFonts w:ascii="Comic Sans MS" w:eastAsia="Times New Roman" w:hAnsi="Comic Sans MS" w:cs="Times New Roman"/>
                <w:lang w:val="en-IN"/>
              </w:rPr>
              <w:t>is more than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</w:p>
          <w:p w14:paraId="188034BD" w14:textId="0A4BBA45" w:rsidR="00F3789C" w:rsidRPr="00F3789C" w:rsidRDefault="00F3789C" w:rsidP="00F3789C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7.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= inserter(root.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, data)</w:t>
            </w:r>
          </w:p>
          <w:p w14:paraId="35D6198B" w14:textId="32AD964F" w:rsidR="00F3789C" w:rsidRPr="00F3789C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8. Return the root</w:t>
            </w:r>
          </w:p>
          <w:p w14:paraId="58AAF71B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31D6A658" w14:textId="596F69AE" w:rsidR="007E47CF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delete Method:</w:t>
            </w:r>
          </w:p>
          <w:p w14:paraId="223615CC" w14:textId="62BFF06B" w:rsidR="000E7F58" w:rsidRP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This method deletes the given node by making recursive call to deleter method</w:t>
            </w:r>
          </w:p>
          <w:p w14:paraId="4EE79B87" w14:textId="78771C26" w:rsid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deleter Method:</w:t>
            </w:r>
          </w:p>
          <w:p w14:paraId="0C7FD17F" w14:textId="6FDD7731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null then return the root</w:t>
            </w:r>
          </w:p>
          <w:p w14:paraId="76D551BC" w14:textId="11AC483D" w:rsidR="000E7F58" w:rsidRDefault="000E7F58" w:rsidP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</w:t>
            </w:r>
            <w:r>
              <w:rPr>
                <w:rFonts w:ascii="Comic Sans MS" w:eastAsia="Times New Roman" w:hAnsi="Comic Sans MS" w:cs="Times New Roman"/>
              </w:rPr>
              <w:t>. if data is less than root.data</w:t>
            </w:r>
          </w:p>
          <w:p w14:paraId="70ADA0D7" w14:textId="27D5E29A" w:rsidR="000E7F58" w:rsidRPr="00F3789C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3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r>
              <w:rPr>
                <w:rFonts w:ascii="Comic Sans MS" w:eastAsia="Times New Roman" w:hAnsi="Comic Sans MS" w:cs="Times New Roman"/>
                <w:lang w:val="en-IN"/>
              </w:rPr>
              <w:t>deleter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, data)</w:t>
            </w:r>
          </w:p>
          <w:p w14:paraId="50004892" w14:textId="396A8434" w:rsidR="000E7F58" w:rsidRPr="00F3789C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4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else if data </w:t>
            </w:r>
            <w:r>
              <w:rPr>
                <w:rFonts w:ascii="Comic Sans MS" w:eastAsia="Times New Roman" w:hAnsi="Comic Sans MS" w:cs="Times New Roman"/>
                <w:lang w:val="en-IN"/>
              </w:rPr>
              <w:t>is more than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</w:p>
          <w:p w14:paraId="35ECFB9B" w14:textId="227B0902" w:rsidR="000E7F58" w:rsidRPr="00F3789C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>5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. 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r>
              <w:rPr>
                <w:rFonts w:ascii="Comic Sans MS" w:eastAsia="Times New Roman" w:hAnsi="Comic Sans MS" w:cs="Times New Roman"/>
                <w:lang w:val="en-IN"/>
              </w:rPr>
              <w:t>deleter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F3789C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F3789C">
              <w:rPr>
                <w:rFonts w:ascii="Comic Sans MS" w:eastAsia="Times New Roman" w:hAnsi="Comic Sans MS" w:cs="Times New Roman"/>
                <w:lang w:val="en-IN"/>
              </w:rPr>
              <w:t>, data)</w:t>
            </w:r>
          </w:p>
          <w:p w14:paraId="6616B021" w14:textId="0CDBE3C5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6. else</w:t>
            </w:r>
          </w:p>
          <w:p w14:paraId="7B91F22A" w14:textId="560F5746" w:rsidR="000E7F58" w:rsidRPr="000E7F58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</w:rPr>
              <w:t xml:space="preserve">a.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i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f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 xml:space="preserve"> is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null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then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return 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</w:p>
          <w:p w14:paraId="454B459B" w14:textId="1B9FE6E7" w:rsidR="000E7F58" w:rsidRPr="000E7F58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b.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else if 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>
              <w:rPr>
                <w:rFonts w:ascii="Comic Sans MS" w:eastAsia="Times New Roman" w:hAnsi="Comic Sans MS" w:cs="Times New Roman"/>
                <w:lang w:val="en-IN"/>
              </w:rPr>
              <w:t>is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null</w:t>
            </w:r>
            <w:r>
              <w:rPr>
                <w:rFonts w:ascii="Comic Sans MS" w:eastAsia="Times New Roman" w:hAnsi="Comic Sans MS" w:cs="Times New Roman"/>
                <w:lang w:val="en-IN"/>
              </w:rPr>
              <w:t xml:space="preserve"> then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return 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</w:p>
          <w:p w14:paraId="73BA1975" w14:textId="785CCA7C" w:rsidR="000E7F58" w:rsidRPr="000E7F58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c.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proofErr w:type="spellStart"/>
            <w:r w:rsidRPr="000E7F58">
              <w:rPr>
                <w:rFonts w:ascii="Comic Sans MS" w:eastAsia="Times New Roman" w:hAnsi="Comic Sans MS" w:cs="Times New Roman"/>
                <w:lang w:val="en-IN"/>
              </w:rPr>
              <w:t>minValue</w:t>
            </w:r>
            <w:proofErr w:type="spellEnd"/>
            <w:r w:rsidRPr="000E7F58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456F88A7" w14:textId="68B9B7F3" w:rsidR="000E7F58" w:rsidRPr="000E7F58" w:rsidRDefault="000E7F58" w:rsidP="000E7F58">
            <w:pPr>
              <w:rPr>
                <w:rFonts w:ascii="Comic Sans MS" w:eastAsia="Times New Roman" w:hAnsi="Comic Sans MS" w:cs="Times New Roman"/>
                <w:lang w:val="en-IN"/>
              </w:rPr>
            </w:pPr>
            <w:r>
              <w:rPr>
                <w:rFonts w:ascii="Comic Sans MS" w:eastAsia="Times New Roman" w:hAnsi="Comic Sans MS" w:cs="Times New Roman"/>
                <w:lang w:val="en-IN"/>
              </w:rPr>
              <w:t xml:space="preserve">d. 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 xml:space="preserve"> = deleter(root.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, root.</w:t>
            </w:r>
            <w:r w:rsidRPr="000E7F58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0E7F58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6ABDBDD4" w14:textId="56129BD1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7. return the root</w:t>
            </w:r>
          </w:p>
          <w:p w14:paraId="22F07F7D" w14:textId="7F579AB9" w:rsidR="000E7F58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5ED7B3E0" w14:textId="141C7E35" w:rsidR="000E7F58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242264F6" w14:textId="77777777" w:rsidR="000E7F58" w:rsidRPr="000E7F58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1A242BEA" w14:textId="071910AE" w:rsidR="000E7F58" w:rsidRP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lastRenderedPageBreak/>
              <w:t>minValue Method:</w:t>
            </w:r>
          </w:p>
          <w:p w14:paraId="12B84827" w14:textId="21EEC83E" w:rsidR="007E47CF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initialize minv equal to root.data</w:t>
            </w:r>
          </w:p>
          <w:p w14:paraId="6084B343" w14:textId="23D6A978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loop till root.left is not null:</w:t>
            </w:r>
          </w:p>
          <w:p w14:paraId="7D3027D9" w14:textId="05DD9C15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a. minv = root.left.data</w:t>
            </w:r>
          </w:p>
          <w:p w14:paraId="21B98E66" w14:textId="32FF13B2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b. root = root.left</w:t>
            </w:r>
          </w:p>
          <w:p w14:paraId="7EA35E10" w14:textId="2F9E2FDB" w:rsidR="000E7F58" w:rsidRDefault="000E7F58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return minv</w:t>
            </w:r>
          </w:p>
          <w:p w14:paraId="629EA7E1" w14:textId="7B9B5796" w:rsidR="000E7F58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117C0CC8" w14:textId="2685927F" w:rsid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PreOrder Method:</w:t>
            </w:r>
          </w:p>
          <w:p w14:paraId="6D51C7C8" w14:textId="1E7FB74F" w:rsidR="000E7F58" w:rsidRDefault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24A82027" w14:textId="7AE0363B" w:rsidR="000C0B3C" w:rsidRDefault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2. print root.data</w:t>
            </w:r>
          </w:p>
          <w:p w14:paraId="068D7F28" w14:textId="07219513" w:rsidR="000C0B3C" w:rsidRDefault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3. recurr: PreOrder(root.left)</w:t>
            </w:r>
          </w:p>
          <w:p w14:paraId="2E609E18" w14:textId="0DCB5E6A" w:rsidR="000C0B3C" w:rsidRDefault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recurr: PreOrder(root.right)</w:t>
            </w:r>
          </w:p>
          <w:p w14:paraId="4DF1BE4E" w14:textId="77777777" w:rsidR="000C0B3C" w:rsidRPr="000C0B3C" w:rsidRDefault="000C0B3C">
            <w:pPr>
              <w:rPr>
                <w:rFonts w:ascii="Comic Sans MS" w:eastAsia="Times New Roman" w:hAnsi="Comic Sans MS" w:cs="Times New Roman"/>
              </w:rPr>
            </w:pPr>
          </w:p>
          <w:p w14:paraId="7AC6E81F" w14:textId="4E1EA036" w:rsid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InOrder Method:</w:t>
            </w:r>
          </w:p>
          <w:p w14:paraId="5DB47DCE" w14:textId="77777777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11DE2768" w14:textId="31A9B7F5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</w:t>
            </w:r>
            <w:r>
              <w:rPr>
                <w:rFonts w:ascii="Comic Sans MS" w:eastAsia="Times New Roman" w:hAnsi="Comic Sans MS" w:cs="Times New Roman"/>
              </w:rPr>
              <w:t>. recurr: PreOrder(root.left)</w:t>
            </w:r>
          </w:p>
          <w:p w14:paraId="1730E8BF" w14:textId="050CF093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</w:t>
            </w:r>
            <w:r>
              <w:rPr>
                <w:rFonts w:ascii="Comic Sans MS" w:eastAsia="Times New Roman" w:hAnsi="Comic Sans MS" w:cs="Times New Roman"/>
              </w:rPr>
              <w:t>. print root.data</w:t>
            </w:r>
          </w:p>
          <w:p w14:paraId="129A68B9" w14:textId="77777777" w:rsidR="000C0B3C" w:rsidRP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4. recurr: PreOrder(root.right)</w:t>
            </w:r>
          </w:p>
          <w:p w14:paraId="07F50459" w14:textId="77777777" w:rsidR="000C0B3C" w:rsidRPr="000E7F58" w:rsidRDefault="000C0B3C">
            <w:pPr>
              <w:rPr>
                <w:rFonts w:ascii="Comic Sans MS" w:eastAsia="Times New Roman" w:hAnsi="Comic Sans MS" w:cs="Times New Roman"/>
                <w:b/>
                <w:bCs/>
              </w:rPr>
            </w:pPr>
          </w:p>
          <w:p w14:paraId="757396E5" w14:textId="4072FCA9" w:rsidR="000E7F58" w:rsidRPr="000E7F58" w:rsidRDefault="000E7F58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 w:rsidRPr="000E7F58">
              <w:rPr>
                <w:rFonts w:ascii="Comic Sans MS" w:eastAsia="Times New Roman" w:hAnsi="Comic Sans MS" w:cs="Times New Roman"/>
                <w:b/>
                <w:bCs/>
              </w:rPr>
              <w:t>PostOrder Method:</w:t>
            </w:r>
          </w:p>
          <w:p w14:paraId="5B83DAF5" w14:textId="77777777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1. if root is not null</w:t>
            </w:r>
          </w:p>
          <w:p w14:paraId="32B88B1B" w14:textId="794C2382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2</w:t>
            </w:r>
            <w:r>
              <w:rPr>
                <w:rFonts w:ascii="Comic Sans MS" w:eastAsia="Times New Roman" w:hAnsi="Comic Sans MS" w:cs="Times New Roman"/>
              </w:rPr>
              <w:t>. recurr: PreOrder(root.left)</w:t>
            </w:r>
          </w:p>
          <w:p w14:paraId="6CBD4660" w14:textId="769DC7E0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3</w:t>
            </w:r>
            <w:r>
              <w:rPr>
                <w:rFonts w:ascii="Comic Sans MS" w:eastAsia="Times New Roman" w:hAnsi="Comic Sans MS" w:cs="Times New Roman"/>
              </w:rPr>
              <w:t>. recurr: PreOrder(root.right)</w:t>
            </w:r>
          </w:p>
          <w:p w14:paraId="4F6FE484" w14:textId="3FA54D07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4</w:t>
            </w:r>
            <w:r>
              <w:rPr>
                <w:rFonts w:ascii="Comic Sans MS" w:eastAsia="Times New Roman" w:hAnsi="Comic Sans MS" w:cs="Times New Roman"/>
              </w:rPr>
              <w:t>. print root.data</w:t>
            </w:r>
          </w:p>
          <w:p w14:paraId="777144F8" w14:textId="77777777" w:rsidR="000C0B3C" w:rsidRDefault="000C0B3C" w:rsidP="000C0B3C">
            <w:pPr>
              <w:rPr>
                <w:rFonts w:ascii="Comic Sans MS" w:eastAsia="Times New Roman" w:hAnsi="Comic Sans MS" w:cs="Times New Roman"/>
              </w:rPr>
            </w:pPr>
          </w:p>
          <w:p w14:paraId="1653C3A7" w14:textId="77777777" w:rsidR="000E7F58" w:rsidRPr="00A44771" w:rsidRDefault="000E7F58">
            <w:pPr>
              <w:rPr>
                <w:rFonts w:ascii="Comic Sans MS" w:eastAsia="Times New Roman" w:hAnsi="Comic Sans MS" w:cs="Times New Roman"/>
              </w:rPr>
            </w:pPr>
          </w:p>
          <w:p w14:paraId="42B4ACE6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2859DE41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1AB03044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74387392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34B6A432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5DC5EB41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  <w:p w14:paraId="0CDEF555" w14:textId="77777777" w:rsidR="007E47CF" w:rsidRPr="00A44771" w:rsidRDefault="007E47CF">
            <w:pPr>
              <w:rPr>
                <w:rFonts w:ascii="Comic Sans MS" w:eastAsia="Times New Roman" w:hAnsi="Comic Sans MS" w:cs="Times New Roman"/>
              </w:rPr>
            </w:pPr>
          </w:p>
        </w:tc>
      </w:tr>
      <w:tr w:rsidR="007E47CF" w:rsidRPr="00A44771" w14:paraId="5C9790DD" w14:textId="77777777" w:rsidTr="009933A8">
        <w:trPr>
          <w:trHeight w:val="3300"/>
        </w:trPr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B437D98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lastRenderedPageBreak/>
              <w:t>PRO</w:t>
            </w:r>
            <w:r w:rsidR="00E669FD">
              <w:rPr>
                <w:rFonts w:ascii="Comic Sans MS" w:eastAsia="Times New Roman" w:hAnsi="Comic Sans MS" w:cs="Times New Roman"/>
                <w:b/>
              </w:rPr>
              <w:t>BLEM SOLVING</w:t>
            </w:r>
            <w:r w:rsidRPr="00A44771">
              <w:rPr>
                <w:rFonts w:ascii="Comic Sans MS" w:eastAsia="Times New Roman" w:hAnsi="Comic Sans MS" w:cs="Times New Roman"/>
                <w:b/>
              </w:rPr>
              <w:t>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838E385" w14:textId="77777777" w:rsidR="007E47CF" w:rsidRDefault="006C21A5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pict w14:anchorId="391A30CF">
                <v:shape id="_x0000_i1079" type="#_x0000_t75" style="width:334.8pt;height:498.6pt">
                  <v:imagedata r:id="rId9" o:title=""/>
                </v:shape>
              </w:pict>
            </w:r>
          </w:p>
          <w:p w14:paraId="78D22653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2735F8D3" w14:textId="63C8752B" w:rsidR="006C21A5" w:rsidRPr="00A44771" w:rsidRDefault="006C21A5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lastRenderedPageBreak/>
              <w:pict w14:anchorId="287D7D93">
                <v:shape id="_x0000_i1095" type="#_x0000_t75" style="width:331.8pt;height:340.8pt">
                  <v:imagedata r:id="rId10" o:title=""/>
                </v:shape>
              </w:pict>
            </w:r>
          </w:p>
        </w:tc>
      </w:tr>
      <w:tr w:rsidR="007E47CF" w:rsidRPr="00A44771" w14:paraId="7C4E3075" w14:textId="77777777" w:rsidTr="009933A8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D9D62CD" w14:textId="77777777" w:rsidR="007E47CF" w:rsidRPr="00A44771" w:rsidRDefault="009933A8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lastRenderedPageBreak/>
              <w:t>PROGRAM: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9E41741" w14:textId="0D966C93" w:rsidR="007E47CF" w:rsidRDefault="00316ABA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BTCheck.java:</w:t>
            </w:r>
          </w:p>
          <w:p w14:paraId="7D2B7BA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import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java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util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Scanner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0833595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import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bintreeds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BinTree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34F6FD6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BTCheck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{</w:t>
            </w:r>
          </w:p>
          <w:p w14:paraId="0264250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static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main(String[]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args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56EC168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Scanner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new Scanner(System.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in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3A29860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BinTree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new BinTree();</w:t>
            </w:r>
          </w:p>
          <w:p w14:paraId="66086A0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choice,flag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6BD7749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n,d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439FAE1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while(true) {</w:t>
            </w:r>
          </w:p>
          <w:p w14:paraId="5FE6E39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("Select 1 operation:\n1. Insert\t2. Delete\n3.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\t4.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\t5.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");</w:t>
            </w:r>
          </w:p>
          <w:p w14:paraId="37B661B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choice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6ACF69F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switch(choice) {</w:t>
            </w:r>
          </w:p>
          <w:p w14:paraId="32221E2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1:</w:t>
            </w:r>
          </w:p>
          <w:p w14:paraId="61EC633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lastRenderedPageBreak/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("Enter no. of elements to insert: ");</w:t>
            </w:r>
          </w:p>
          <w:p w14:paraId="44A6F7A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n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547827E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("Enter the elements: ");</w:t>
            </w:r>
          </w:p>
          <w:p w14:paraId="20A0698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for (int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0;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&lt; n;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++) {</w:t>
            </w:r>
          </w:p>
          <w:p w14:paraId="44FDC70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bt.insert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());</w:t>
            </w:r>
          </w:p>
          <w:p w14:paraId="56C9F11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    }</w:t>
            </w:r>
          </w:p>
          <w:p w14:paraId="1C34235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");</w:t>
            </w:r>
          </w:p>
          <w:p w14:paraId="173C2B0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7A4B796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3C7CE6F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    break;</w:t>
            </w:r>
          </w:p>
          <w:p w14:paraId="1EB5727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2:</w:t>
            </w:r>
          </w:p>
          <w:p w14:paraId="31F505D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("Enter the element to delete: ");</w:t>
            </w:r>
          </w:p>
          <w:p w14:paraId="1FECDA7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d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5C85381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bt.delete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,d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7DC644D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");</w:t>
            </w:r>
          </w:p>
          <w:p w14:paraId="3A4BCE9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094037D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7FABF30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    break;</w:t>
            </w:r>
          </w:p>
          <w:p w14:paraId="0298046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3:</w:t>
            </w:r>
          </w:p>
          <w:p w14:paraId="1CEEA73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");</w:t>
            </w:r>
          </w:p>
          <w:p w14:paraId="0A908AE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662D555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74300F3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    break;</w:t>
            </w:r>
          </w:p>
          <w:p w14:paraId="72C4DA0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4:</w:t>
            </w:r>
          </w:p>
          <w:p w14:paraId="04ECC34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");</w:t>
            </w:r>
          </w:p>
          <w:p w14:paraId="0A0BCC4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01A807E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2643C91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    break;</w:t>
            </w:r>
          </w:p>
          <w:p w14:paraId="118541B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5:    </w:t>
            </w:r>
          </w:p>
          <w:p w14:paraId="40377CE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: ");</w:t>
            </w:r>
          </w:p>
          <w:p w14:paraId="2BBED96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53A7512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54E063D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    break;</w:t>
            </w:r>
          </w:p>
          <w:p w14:paraId="3F62E47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case 6:</w:t>
            </w:r>
          </w:p>
          <w:p w14:paraId="4FE31C9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("Size of the tree is " +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bt.size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bt.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root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));</w:t>
            </w:r>
          </w:p>
          <w:p w14:paraId="56CBCC2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lastRenderedPageBreak/>
              <w:t>                    break;</w:t>
            </w:r>
          </w:p>
          <w:p w14:paraId="6362E59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default:</w:t>
            </w:r>
          </w:p>
          <w:p w14:paraId="640E459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("Invalid choice!");</w:t>
            </w:r>
          </w:p>
          <w:p w14:paraId="128FAD9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}</w:t>
            </w:r>
          </w:p>
          <w:p w14:paraId="2D03FCA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.println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("Do you want to continue?\n1. Yes\t2. No");</w:t>
            </w:r>
          </w:p>
          <w:p w14:paraId="0D00A1B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flag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sc.nextInt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6C486D1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if (flag == 2) {</w:t>
            </w:r>
          </w:p>
          <w:p w14:paraId="318D675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break;</w:t>
            </w:r>
          </w:p>
          <w:p w14:paraId="18C15A2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}</w:t>
            </w:r>
          </w:p>
          <w:p w14:paraId="4CAD62B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32AFDAD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sc.close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();</w:t>
            </w:r>
          </w:p>
          <w:p w14:paraId="1F6A7EC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538FA0D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}</w:t>
            </w:r>
          </w:p>
          <w:p w14:paraId="481A498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</w:p>
          <w:p w14:paraId="5ED00C15" w14:textId="727ED99B" w:rsidR="00316ABA" w:rsidRDefault="00316ABA">
            <w:pPr>
              <w:rPr>
                <w:rFonts w:ascii="Comic Sans MS" w:eastAsia="Times New Roman" w:hAnsi="Comic Sans MS" w:cs="Times New Roman"/>
                <w:b/>
                <w:bCs/>
              </w:rPr>
            </w:pPr>
            <w:r>
              <w:rPr>
                <w:rFonts w:ascii="Comic Sans MS" w:eastAsia="Times New Roman" w:hAnsi="Comic Sans MS" w:cs="Times New Roman"/>
                <w:b/>
                <w:bCs/>
              </w:rPr>
              <w:t>BinTree.java:</w:t>
            </w:r>
          </w:p>
          <w:p w14:paraId="6275204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package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bintreeds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4264940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BinTree {</w:t>
            </w:r>
          </w:p>
          <w:p w14:paraId="278F553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class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Node {</w:t>
            </w:r>
          </w:p>
          <w:p w14:paraId="40C3F65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int data;</w:t>
            </w:r>
          </w:p>
          <w:p w14:paraId="38CD602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Node left, right;</w:t>
            </w:r>
          </w:p>
          <w:p w14:paraId="39EDE8F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Node(int data) {</w:t>
            </w:r>
          </w:p>
          <w:p w14:paraId="770F4C2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this.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data;</w:t>
            </w:r>
          </w:p>
          <w:p w14:paraId="20E9811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left = right = null;</w:t>
            </w:r>
          </w:p>
          <w:p w14:paraId="390ADC4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70B13FB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5AE765D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Node root=null;</w:t>
            </w:r>
          </w:p>
          <w:p w14:paraId="7A39DE4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insert(int data) {</w:t>
            </w:r>
          </w:p>
          <w:p w14:paraId="19109A4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root = inserter(root, data);</w:t>
            </w:r>
          </w:p>
          <w:p w14:paraId="2CFBDCB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554FAF3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private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Node inserter(Node root, int data) {</w:t>
            </w:r>
          </w:p>
          <w:p w14:paraId="6D020DD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 == null) {</w:t>
            </w:r>
          </w:p>
          <w:p w14:paraId="02DB20F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 = new Node(data);</w:t>
            </w:r>
          </w:p>
          <w:p w14:paraId="2B8D893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return root;</w:t>
            </w:r>
          </w:p>
          <w:p w14:paraId="6FD5CDC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784386F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(data &lt;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519D4C0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inserter(root.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data);</w:t>
            </w:r>
          </w:p>
          <w:p w14:paraId="1A7A9F7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lastRenderedPageBreak/>
              <w:t>        } else if (data &gt;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6D44091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inserter(root.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data);</w:t>
            </w:r>
          </w:p>
          <w:p w14:paraId="661DC36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1EDDE64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return root;</w:t>
            </w:r>
          </w:p>
          <w:p w14:paraId="41D779B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0266735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delete(Node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root,int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data) {</w:t>
            </w:r>
          </w:p>
          <w:p w14:paraId="2F62EFF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root = deleter(root, data);</w:t>
            </w:r>
          </w:p>
          <w:p w14:paraId="019C0AF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5A5E178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private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Node deleter(Node root, int data) {</w:t>
            </w:r>
          </w:p>
          <w:p w14:paraId="66B94F7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 == null) {</w:t>
            </w:r>
          </w:p>
          <w:p w14:paraId="6E29663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return root;</w:t>
            </w:r>
          </w:p>
          <w:p w14:paraId="4543F0E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A7C9C90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(data &lt;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798F1C5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deleter(root.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data);</w:t>
            </w:r>
          </w:p>
          <w:p w14:paraId="023E781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 else if (data &gt;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{</w:t>
            </w:r>
          </w:p>
          <w:p w14:paraId="3191DF6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deleter(root.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data);</w:t>
            </w:r>
          </w:p>
          <w:p w14:paraId="44342C1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 else {</w:t>
            </w:r>
          </w:p>
          <w:p w14:paraId="208D402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if 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== null) {</w:t>
            </w:r>
          </w:p>
          <w:p w14:paraId="65E22BE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return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30BADE5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} else if 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== null) {</w:t>
            </w:r>
          </w:p>
          <w:p w14:paraId="0BF0638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    return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20272D8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}</w:t>
            </w:r>
          </w:p>
          <w:p w14:paraId="1A0A54B5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minValue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1960743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deleter(root.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,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2457B20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356ACE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return root;</w:t>
            </w:r>
          </w:p>
          <w:p w14:paraId="3F33463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2D19D6A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private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minValue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(Node root) {</w:t>
            </w:r>
          </w:p>
          <w:p w14:paraId="534D2F6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int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5320F8C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while 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!= null) {</w:t>
            </w:r>
          </w:p>
          <w:p w14:paraId="32F4F37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=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7A2DCC49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root = 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4A03107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729BA07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return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minv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;</w:t>
            </w:r>
          </w:p>
          <w:p w14:paraId="5768AD88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65D6173E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int size(Node root) {</w:t>
            </w:r>
          </w:p>
          <w:p w14:paraId="6146816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lastRenderedPageBreak/>
              <w:t>        if (root == null)</w:t>
            </w:r>
          </w:p>
          <w:p w14:paraId="68DE80F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return 0;</w:t>
            </w:r>
          </w:p>
          <w:p w14:paraId="3B0660F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else</w:t>
            </w:r>
          </w:p>
          <w:p w14:paraId="7EC1D5E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    return (size(root.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 + 1 + size(root.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));</w:t>
            </w:r>
          </w:p>
          <w:p w14:paraId="6D376B9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022738B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(Node root) {</w:t>
            </w:r>
          </w:p>
          <w:p w14:paraId="35B80C5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(root!=null) {</w:t>
            </w:r>
          </w:p>
          <w:p w14:paraId="70BD439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+ " ");</w:t>
            </w:r>
          </w:p>
          <w:p w14:paraId="27D7B3C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1917C52A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PreOrder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3FF38BC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7D4597D2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71DE474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(Node root) {</w:t>
            </w:r>
          </w:p>
          <w:p w14:paraId="77614F8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(root!=null) {</w:t>
            </w:r>
          </w:p>
          <w:p w14:paraId="6B34B4B3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60051BF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+ " ");</w:t>
            </w:r>
          </w:p>
          <w:p w14:paraId="3F0E534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InOrder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239CC8DF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50D2C7D6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414938C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public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void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(Node root) {</w:t>
            </w:r>
          </w:p>
          <w:p w14:paraId="3113200D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if (root!=null) {</w:t>
            </w:r>
          </w:p>
          <w:p w14:paraId="45C167B1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left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27B3CA64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PostOrder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right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);</w:t>
            </w:r>
          </w:p>
          <w:p w14:paraId="3768370B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            </w:t>
            </w:r>
            <w:proofErr w:type="spellStart"/>
            <w:r w:rsidRPr="00316ABA">
              <w:rPr>
                <w:rFonts w:ascii="Comic Sans MS" w:eastAsia="Times New Roman" w:hAnsi="Comic Sans MS" w:cs="Times New Roman"/>
                <w:lang w:val="en-IN"/>
              </w:rPr>
              <w:t>System.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out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>.print</w:t>
            </w:r>
            <w:proofErr w:type="spellEnd"/>
            <w:r w:rsidRPr="00316ABA">
              <w:rPr>
                <w:rFonts w:ascii="Comic Sans MS" w:eastAsia="Times New Roman" w:hAnsi="Comic Sans MS" w:cs="Times New Roman"/>
                <w:lang w:val="en-IN"/>
              </w:rPr>
              <w:t>(root.</w:t>
            </w:r>
            <w:r w:rsidRPr="00316ABA">
              <w:rPr>
                <w:rFonts w:ascii="Comic Sans MS" w:eastAsia="Times New Roman" w:hAnsi="Comic Sans MS" w:cs="Times New Roman"/>
                <w:i/>
                <w:iCs/>
                <w:lang w:val="en-IN"/>
              </w:rPr>
              <w:t>data</w:t>
            </w:r>
            <w:r w:rsidRPr="00316ABA">
              <w:rPr>
                <w:rFonts w:ascii="Comic Sans MS" w:eastAsia="Times New Roman" w:hAnsi="Comic Sans MS" w:cs="Times New Roman"/>
                <w:lang w:val="en-IN"/>
              </w:rPr>
              <w:t xml:space="preserve"> + " ");</w:t>
            </w:r>
          </w:p>
          <w:p w14:paraId="34147D3C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    }</w:t>
            </w:r>
          </w:p>
          <w:p w14:paraId="11153147" w14:textId="77777777" w:rsidR="00316ABA" w:rsidRPr="00316ABA" w:rsidRDefault="00316ABA" w:rsidP="00316ABA">
            <w:pPr>
              <w:rPr>
                <w:rFonts w:ascii="Comic Sans MS" w:eastAsia="Times New Roman" w:hAnsi="Comic Sans MS" w:cs="Times New Roman"/>
                <w:lang w:val="en-IN"/>
              </w:rPr>
            </w:pPr>
            <w:r w:rsidRPr="00316ABA">
              <w:rPr>
                <w:rFonts w:ascii="Comic Sans MS" w:eastAsia="Times New Roman" w:hAnsi="Comic Sans MS" w:cs="Times New Roman"/>
                <w:lang w:val="en-IN"/>
              </w:rPr>
              <w:t>    }</w:t>
            </w:r>
          </w:p>
          <w:p w14:paraId="7052592D" w14:textId="77777777" w:rsidR="007E47CF" w:rsidRDefault="00316ABA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}</w:t>
            </w:r>
          </w:p>
          <w:p w14:paraId="3E3E8F41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09241BB5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5ED0CFF5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62D2ACF5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50ADB5B2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7708212E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79EC8095" w14:textId="77777777" w:rsidR="006C21A5" w:rsidRDefault="006C21A5">
            <w:pPr>
              <w:rPr>
                <w:rFonts w:ascii="Comic Sans MS" w:eastAsia="Times New Roman" w:hAnsi="Comic Sans MS" w:cs="Times New Roman"/>
              </w:rPr>
            </w:pPr>
          </w:p>
          <w:p w14:paraId="75E56485" w14:textId="0DEDE164" w:rsidR="006C21A5" w:rsidRPr="00A44771" w:rsidRDefault="006C21A5">
            <w:pPr>
              <w:rPr>
                <w:rFonts w:ascii="Comic Sans MS" w:eastAsia="Times New Roman" w:hAnsi="Comic Sans MS" w:cs="Times New Roman"/>
              </w:rPr>
            </w:pPr>
          </w:p>
        </w:tc>
      </w:tr>
      <w:tr w:rsidR="007E47CF" w:rsidRPr="00A44771" w14:paraId="3903A2FC" w14:textId="77777777" w:rsidTr="009933A8">
        <w:tc>
          <w:tcPr>
            <w:tcW w:w="979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EA5F94E" w14:textId="38DEBED7" w:rsidR="007E47CF" w:rsidRDefault="00E669FD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>
              <w:rPr>
                <w:rFonts w:ascii="Comic Sans MS" w:eastAsia="Times New Roman" w:hAnsi="Comic Sans MS" w:cs="Times New Roman"/>
                <w:b/>
              </w:rPr>
              <w:lastRenderedPageBreak/>
              <w:t>OUTPUT</w:t>
            </w:r>
            <w:r w:rsidR="009933A8" w:rsidRPr="00A44771">
              <w:rPr>
                <w:rFonts w:ascii="Comic Sans MS" w:eastAsia="Times New Roman" w:hAnsi="Comic Sans MS" w:cs="Times New Roman"/>
                <w:b/>
              </w:rPr>
              <w:t xml:space="preserve">: </w:t>
            </w:r>
          </w:p>
          <w:p w14:paraId="544C1C70" w14:textId="0EFD77C4" w:rsidR="00316ABA" w:rsidRDefault="00316ABA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>
              <w:rPr>
                <w:rFonts w:ascii="Comic Sans MS" w:eastAsia="Times New Roman" w:hAnsi="Comic Sans MS" w:cs="Times New Roman"/>
                <w:b/>
              </w:rPr>
              <w:t>Insertion &amp; Traversal:</w:t>
            </w:r>
          </w:p>
          <w:p w14:paraId="2CE85972" w14:textId="07A50CDF" w:rsidR="00316ABA" w:rsidRDefault="00810A4B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</w:rPr>
              <w:pict w14:anchorId="2533A8E0">
                <v:shape id="_x0000_i1071" type="#_x0000_t75" style="width:321.6pt;height:297.6pt;visibility:visible;mso-wrap-style:square">
                  <v:imagedata r:id="rId11" o:title=""/>
                </v:shape>
              </w:pict>
            </w:r>
          </w:p>
          <w:p w14:paraId="356B6B30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7BC84075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4528D6A8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38D3DD7D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0F0447E3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47F1BB7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48DC4550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707ACA7F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FDFB252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6B2BF826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644158D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2C6AFA4E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745E064E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6023BE53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5A2B40A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398A6CFB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6D695F7F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4810D9B4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4ED8AAE6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57959322" w14:textId="77777777" w:rsidR="006C21A5" w:rsidRDefault="006C21A5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</w:p>
          <w:p w14:paraId="75375E0E" w14:textId="203A6D6C" w:rsidR="006C21A5" w:rsidRDefault="00316ABA">
            <w:pPr>
              <w:spacing w:line="240" w:lineRule="auto"/>
              <w:rPr>
                <w:rFonts w:ascii="Comic Sans MS" w:eastAsia="Times New Roman" w:hAnsi="Comic Sans MS" w:cs="Times New Roman"/>
                <w:b/>
                <w:noProof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</w:rPr>
              <w:lastRenderedPageBreak/>
              <w:t>Deletion (All 3 cases in order):</w:t>
            </w:r>
          </w:p>
          <w:p w14:paraId="306B7D33" w14:textId="4159279B" w:rsidR="00316ABA" w:rsidRDefault="00810A4B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</w:rPr>
              <w:pict w14:anchorId="22BFEE63">
                <v:shape id="_x0000_i1072" type="#_x0000_t75" style="width:264pt;height:401.4pt;visibility:visible;mso-wrap-style:square">
                  <v:imagedata r:id="rId12" o:title=""/>
                </v:shape>
              </w:pict>
            </w:r>
          </w:p>
          <w:p w14:paraId="205A0878" w14:textId="77777777" w:rsidR="00E669FD" w:rsidRPr="00A44771" w:rsidRDefault="00E669FD">
            <w:pPr>
              <w:spacing w:line="240" w:lineRule="auto"/>
              <w:rPr>
                <w:rFonts w:ascii="Comic Sans MS" w:eastAsia="Times New Roman" w:hAnsi="Comic Sans MS" w:cs="Times New Roman"/>
                <w:b/>
              </w:rPr>
            </w:pPr>
          </w:p>
        </w:tc>
      </w:tr>
      <w:tr w:rsidR="007E47CF" w:rsidRPr="00A44771" w14:paraId="29810F31" w14:textId="77777777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B906AA6" w14:textId="77777777" w:rsidR="007E47CF" w:rsidRPr="00A44771" w:rsidRDefault="009933A8">
            <w:pPr>
              <w:spacing w:line="240" w:lineRule="auto"/>
              <w:rPr>
                <w:rFonts w:ascii="Comic Sans MS" w:hAnsi="Comic Sans MS"/>
              </w:rPr>
            </w:pPr>
            <w:r w:rsidRPr="00A44771">
              <w:rPr>
                <w:rFonts w:ascii="Comic Sans MS" w:eastAsia="Times New Roman" w:hAnsi="Comic Sans MS" w:cs="Times New Roman"/>
                <w:b/>
              </w:rPr>
              <w:lastRenderedPageBreak/>
              <w:t>CONCLUSION:</w:t>
            </w:r>
          </w:p>
        </w:tc>
        <w:tc>
          <w:tcPr>
            <w:tcW w:w="751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E58389F" w14:textId="43D27B65" w:rsidR="007E47CF" w:rsidRPr="00A44771" w:rsidRDefault="0001600D">
            <w:pPr>
              <w:rPr>
                <w:rFonts w:ascii="Comic Sans MS" w:eastAsia="Times New Roman" w:hAnsi="Comic Sans MS" w:cs="Times New Roman"/>
              </w:rPr>
            </w:pPr>
            <w:r>
              <w:rPr>
                <w:rFonts w:ascii="Comic Sans MS" w:eastAsia="Times New Roman" w:hAnsi="Comic Sans MS" w:cs="Times New Roman"/>
              </w:rPr>
              <w:t>In this experiment, we learned how to perform insertion &amp; deletion operations on a binary search tree. We also learned how to perform 3 types of traversals (preorder, inorder &amp; postorder) on a BST.</w:t>
            </w:r>
          </w:p>
        </w:tc>
      </w:tr>
    </w:tbl>
    <w:p w14:paraId="5730A610" w14:textId="77777777" w:rsidR="007E47CF" w:rsidRPr="00A44771" w:rsidRDefault="007E47CF">
      <w:pPr>
        <w:rPr>
          <w:rFonts w:ascii="Comic Sans MS" w:hAnsi="Comic Sans MS"/>
        </w:rPr>
      </w:pPr>
    </w:p>
    <w:sectPr w:rsidR="007E47CF" w:rsidRPr="00A44771" w:rsidSect="007E47C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2018DC"/>
    <w:multiLevelType w:val="hybridMultilevel"/>
    <w:tmpl w:val="CC264A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700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E6B91"/>
    <w:rsid w:val="0001600D"/>
    <w:rsid w:val="000C0B3C"/>
    <w:rsid w:val="000E6B91"/>
    <w:rsid w:val="000E7F58"/>
    <w:rsid w:val="00126E16"/>
    <w:rsid w:val="00316ABA"/>
    <w:rsid w:val="006C21A5"/>
    <w:rsid w:val="007E47CF"/>
    <w:rsid w:val="00810A4B"/>
    <w:rsid w:val="0083461F"/>
    <w:rsid w:val="00915CD8"/>
    <w:rsid w:val="009933A8"/>
    <w:rsid w:val="00A44771"/>
    <w:rsid w:val="00B5444B"/>
    <w:rsid w:val="00C10939"/>
    <w:rsid w:val="00E669FD"/>
    <w:rsid w:val="00F3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C18F"/>
  <w15:chartTrackingRefBased/>
  <w15:docId w15:val="{3C525BD0-62F5-468B-B37A-F9106BE4A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B3C"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rsid w:val="007E47CF"/>
    <w:pPr>
      <w:keepNext/>
      <w:keepLines/>
      <w:widowControl w:val="0"/>
      <w:spacing w:before="400" w:after="120"/>
      <w:outlineLvl w:val="0"/>
    </w:pPr>
    <w:rPr>
      <w:sz w:val="40"/>
      <w:szCs w:val="40"/>
      <w:lang w:val="en" w:eastAsia="zh-CN" w:bidi="hi-IN"/>
    </w:rPr>
  </w:style>
  <w:style w:type="paragraph" w:styleId="Heading2">
    <w:name w:val="heading 2"/>
    <w:next w:val="Normal"/>
    <w:qFormat/>
    <w:rsid w:val="007E47CF"/>
    <w:pPr>
      <w:keepNext/>
      <w:keepLines/>
      <w:widowControl w:val="0"/>
      <w:spacing w:before="360" w:after="120"/>
      <w:outlineLvl w:val="1"/>
    </w:pPr>
    <w:rPr>
      <w:sz w:val="32"/>
      <w:szCs w:val="32"/>
      <w:lang w:val="en" w:eastAsia="zh-CN" w:bidi="hi-IN"/>
    </w:rPr>
  </w:style>
  <w:style w:type="paragraph" w:styleId="Heading3">
    <w:name w:val="heading 3"/>
    <w:next w:val="Normal"/>
    <w:qFormat/>
    <w:rsid w:val="007E47CF"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rsid w:val="007E47CF"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rsid w:val="007E47CF"/>
    <w:pPr>
      <w:keepNext/>
      <w:keepLines/>
      <w:widowControl w:val="0"/>
      <w:spacing w:before="240" w:after="80"/>
      <w:outlineLvl w:val="4"/>
    </w:pPr>
    <w:rPr>
      <w:color w:val="666666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rsid w:val="007E47CF"/>
    <w:pPr>
      <w:keepNext/>
      <w:keepLines/>
      <w:widowControl w:val="0"/>
      <w:spacing w:before="240" w:after="80"/>
      <w:outlineLvl w:val="5"/>
    </w:pPr>
    <w:rPr>
      <w:i/>
      <w:color w:val="666666"/>
      <w:sz w:val="22"/>
      <w:szCs w:val="22"/>
      <w:lang w:val="en" w:eastAsia="zh-C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7E47CF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7E47CF"/>
    <w:pPr>
      <w:spacing w:after="140" w:line="288" w:lineRule="auto"/>
    </w:pPr>
  </w:style>
  <w:style w:type="paragraph" w:styleId="List">
    <w:name w:val="List"/>
    <w:basedOn w:val="BodyText"/>
    <w:rsid w:val="007E47CF"/>
    <w:rPr>
      <w:rFonts w:cs="FreeSans"/>
    </w:rPr>
  </w:style>
  <w:style w:type="paragraph" w:styleId="Caption">
    <w:name w:val="caption"/>
    <w:basedOn w:val="Normal"/>
    <w:qFormat/>
    <w:rsid w:val="007E47C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7E47CF"/>
    <w:pPr>
      <w:suppressLineNumbers/>
    </w:pPr>
    <w:rPr>
      <w:rFonts w:cs="FreeSans"/>
    </w:rPr>
  </w:style>
  <w:style w:type="paragraph" w:customStyle="1" w:styleId="LO-normal">
    <w:name w:val="LO-normal"/>
    <w:qFormat/>
    <w:rsid w:val="007E47CF"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rsid w:val="007E47C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rsid w:val="007E47CF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  <w:qFormat/>
    <w:rsid w:val="007E47CF"/>
  </w:style>
  <w:style w:type="paragraph" w:customStyle="1" w:styleId="TableHeading">
    <w:name w:val="Table Heading"/>
    <w:basedOn w:val="TableContents"/>
    <w:qFormat/>
    <w:rsid w:val="007E4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16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44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236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9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tim\OneDrive\Documents\Custom%20Office%20Templates\DS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DS_template.dotx</Template>
  <TotalTime>124</TotalTime>
  <Pages>1</Pages>
  <Words>1430</Words>
  <Characters>8886</Characters>
  <Application>Microsoft Office Word</Application>
  <DocSecurity>0</DocSecurity>
  <Lines>634</Lines>
  <Paragraphs>542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Hatim Sawai</dc:creator>
  <cp:keywords/>
  <cp:lastModifiedBy>Hatim Sawai</cp:lastModifiedBy>
  <cp:revision>4</cp:revision>
  <dcterms:created xsi:type="dcterms:W3CDTF">2022-10-10T04:09:00Z</dcterms:created>
  <dcterms:modified xsi:type="dcterms:W3CDTF">2022-10-13T02:56:00Z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c280d8246c4369850704f7eca67aeeefa1372b90dd607cf312bdb4ecd14b71d3</vt:lpwstr>
  </property>
</Properties>
</file>