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B5A87" w14:textId="77777777" w:rsidR="007E47CF" w:rsidRPr="00A44771" w:rsidRDefault="007E47CF">
      <w:pPr>
        <w:rPr>
          <w:rFonts w:ascii="Comic Sans MS" w:eastAsia="Times New Roman" w:hAnsi="Comic Sans MS" w:cs="Times New Roman"/>
        </w:rPr>
      </w:pPr>
    </w:p>
    <w:tbl>
      <w:tblPr>
        <w:tblW w:w="976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485"/>
      </w:tblGrid>
      <w:tr w:rsidR="007E47CF" w:rsidRPr="00A44771" w14:paraId="35CE6EFB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23CAF22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Name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D1766C4" w14:textId="77777777" w:rsidR="007E47CF" w:rsidRPr="00A44771" w:rsidRDefault="00A44771">
            <w:pPr>
              <w:keepNext/>
              <w:spacing w:line="240" w:lineRule="auto"/>
              <w:rPr>
                <w:rFonts w:ascii="Comic Sans MS" w:eastAsia="Times New Roman" w:hAnsi="Comic Sans MS" w:cs="Times New Roman"/>
              </w:rPr>
            </w:pPr>
            <w:r w:rsidRPr="00A24B27">
              <w:rPr>
                <w:rFonts w:ascii="Comic Sans MS" w:eastAsia="Times New Roman" w:hAnsi="Comic Sans MS" w:cs="Times New Roman"/>
                <w:b/>
                <w:bCs/>
              </w:rPr>
              <w:t>Hatim Yusuf Sawai</w:t>
            </w:r>
          </w:p>
        </w:tc>
      </w:tr>
      <w:tr w:rsidR="007E47CF" w:rsidRPr="00A44771" w14:paraId="27609937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B8474D1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 xml:space="preserve">UID no. 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3824367" w14:textId="77777777" w:rsidR="007E47CF" w:rsidRPr="00A44771" w:rsidRDefault="00A44771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  <w:bCs/>
              </w:rPr>
            </w:pPr>
            <w:r w:rsidRPr="00A24B27">
              <w:rPr>
                <w:rFonts w:ascii="Comic Sans MS" w:eastAsia="Times New Roman" w:hAnsi="Comic Sans MS" w:cs="Times New Roman"/>
                <w:b/>
                <w:bCs/>
              </w:rPr>
              <w:t>2021300108</w:t>
            </w:r>
          </w:p>
        </w:tc>
      </w:tr>
      <w:tr w:rsidR="007E47CF" w:rsidRPr="00A44771" w14:paraId="10A479D5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FE2A1CE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Experiment No.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46638F8" w14:textId="63E85A4A" w:rsidR="007E47CF" w:rsidRPr="00644FAA" w:rsidRDefault="00644FAA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6</w:t>
            </w:r>
          </w:p>
        </w:tc>
      </w:tr>
    </w:tbl>
    <w:p w14:paraId="10E29E0C" w14:textId="77777777" w:rsidR="007E47CF" w:rsidRPr="00A44771" w:rsidRDefault="007E47CF">
      <w:pPr>
        <w:rPr>
          <w:rFonts w:ascii="Comic Sans MS" w:eastAsia="Times New Roman" w:hAnsi="Comic Sans MS" w:cs="Times New Roman"/>
        </w:rPr>
      </w:pPr>
    </w:p>
    <w:tbl>
      <w:tblPr>
        <w:tblW w:w="979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515"/>
      </w:tblGrid>
      <w:tr w:rsidR="007E47CF" w:rsidRPr="00A44771" w14:paraId="1028D275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0D5F8A4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AIM: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BB093F5" w14:textId="153E3589" w:rsidR="007E47CF" w:rsidRPr="00644FAA" w:rsidRDefault="00644FAA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Program on Expression Tree</w:t>
            </w:r>
          </w:p>
        </w:tc>
      </w:tr>
      <w:tr w:rsidR="007E47CF" w:rsidRPr="00A44771" w14:paraId="73E13606" w14:textId="77777777" w:rsidTr="00915CD8">
        <w:trPr>
          <w:trHeight w:val="119"/>
        </w:trPr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091E8BAE" w14:textId="77777777" w:rsidR="007E47CF" w:rsidRPr="00915CD8" w:rsidRDefault="009933A8">
            <w:pPr>
              <w:spacing w:line="240" w:lineRule="auto"/>
              <w:jc w:val="center"/>
              <w:rPr>
                <w:rFonts w:ascii="Comic Sans MS" w:eastAsia="Times New Roman" w:hAnsi="Comic Sans MS" w:cs="Times New Roman"/>
                <w:b/>
                <w:sz w:val="24"/>
                <w:szCs w:val="24"/>
              </w:rPr>
            </w:pPr>
            <w:r w:rsidRPr="00915CD8">
              <w:rPr>
                <w:rFonts w:ascii="Comic Sans MS" w:eastAsia="Times New Roman" w:hAnsi="Comic Sans MS" w:cs="Times New Roman"/>
                <w:b/>
                <w:sz w:val="24"/>
                <w:szCs w:val="24"/>
              </w:rPr>
              <w:t>Program 1</w:t>
            </w:r>
          </w:p>
        </w:tc>
      </w:tr>
      <w:tr w:rsidR="007E47CF" w:rsidRPr="00A44771" w14:paraId="16CA7D88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1E27DA4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PROBLEM STATEMENT: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8FAC0FE" w14:textId="68AE1304" w:rsidR="007E47CF" w:rsidRPr="00644FAA" w:rsidRDefault="00644FAA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Write a program to store a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postfix</w:t>
            </w:r>
            <w:r>
              <w:rPr>
                <w:rFonts w:ascii="Comic Sans MS" w:eastAsia="Times New Roman" w:hAnsi="Comic Sans MS" w:cs="Times New Roman"/>
              </w:rPr>
              <w:t xml:space="preserve"> expression into an expression tree, convert it to </w:t>
            </w:r>
            <w:r w:rsidRPr="00644FAA">
              <w:rPr>
                <w:rFonts w:ascii="Comic Sans MS" w:eastAsia="Times New Roman" w:hAnsi="Comic Sans MS" w:cs="Times New Roman"/>
                <w:b/>
                <w:bCs/>
              </w:rPr>
              <w:t>infix/prefix</w:t>
            </w:r>
            <w:r>
              <w:rPr>
                <w:rFonts w:ascii="Comic Sans MS" w:eastAsia="Times New Roman" w:hAnsi="Comic Sans MS" w:cs="Times New Roman"/>
              </w:rPr>
              <w:t xml:space="preserve"> form &amp; evaluate it.</w:t>
            </w:r>
          </w:p>
        </w:tc>
      </w:tr>
      <w:tr w:rsidR="007E47CF" w:rsidRPr="00A44771" w14:paraId="541EE6D4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13E9927" w14:textId="77777777" w:rsidR="007E47CF" w:rsidRPr="00A44771" w:rsidRDefault="00915CD8">
            <w:pPr>
              <w:spacing w:line="240" w:lineRule="auto"/>
              <w:rPr>
                <w:rFonts w:ascii="Comic Sans MS" w:hAnsi="Comic Sans MS"/>
              </w:rPr>
            </w:pPr>
            <w:r>
              <w:rPr>
                <w:rFonts w:ascii="Comic Sans MS" w:eastAsia="Times New Roman" w:hAnsi="Comic Sans MS" w:cs="Times New Roman"/>
                <w:b/>
              </w:rPr>
              <w:t>THEORY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98669B4" w14:textId="016D99D7" w:rsidR="007E47CF" w:rsidRPr="00A80A3C" w:rsidRDefault="00A80A3C">
            <w:pPr>
              <w:rPr>
                <w:rFonts w:ascii="Comic Sans MS" w:eastAsia="Times New Roman" w:hAnsi="Comic Sans MS" w:cs="Times New Roman"/>
                <w:b/>
                <w:bCs/>
                <w:sz w:val="23"/>
                <w:szCs w:val="23"/>
              </w:rPr>
            </w:pPr>
            <w:r w:rsidRPr="00A80A3C">
              <w:rPr>
                <w:rFonts w:ascii="Comic Sans MS" w:eastAsia="Times New Roman" w:hAnsi="Comic Sans MS" w:cs="Times New Roman"/>
                <w:b/>
                <w:bCs/>
                <w:sz w:val="23"/>
                <w:szCs w:val="23"/>
              </w:rPr>
              <w:t>Expression Tree:</w:t>
            </w:r>
          </w:p>
          <w:p w14:paraId="39D25F1B" w14:textId="77777777" w:rsidR="00A80A3C" w:rsidRDefault="00A80A3C">
            <w:pPr>
              <w:rPr>
                <w:rFonts w:ascii="Comic Sans MS" w:eastAsia="Times New Roman" w:hAnsi="Comic Sans MS" w:cs="Times New Roman"/>
              </w:rPr>
            </w:pPr>
            <w:r w:rsidRPr="00A80A3C">
              <w:rPr>
                <w:rFonts w:ascii="Comic Sans MS" w:eastAsia="Times New Roman" w:hAnsi="Comic Sans MS" w:cs="Times New Roman"/>
              </w:rPr>
              <w:t xml:space="preserve">A tree representing an expression is called an expression tree. In expression trees, leaf nodes are operands and non-leaf nodes are operators. That means an expression tree is a binary tree where internal nodes are operators and leaves are operands. An expression tree consists of </w:t>
            </w:r>
            <w:r>
              <w:rPr>
                <w:rFonts w:ascii="Comic Sans MS" w:eastAsia="Times New Roman" w:hAnsi="Comic Sans MS" w:cs="Times New Roman"/>
              </w:rPr>
              <w:t xml:space="preserve">a </w:t>
            </w:r>
            <w:r w:rsidRPr="00A80A3C">
              <w:rPr>
                <w:rFonts w:ascii="Comic Sans MS" w:eastAsia="Times New Roman" w:hAnsi="Comic Sans MS" w:cs="Times New Roman"/>
              </w:rPr>
              <w:t xml:space="preserve">binary </w:t>
            </w:r>
            <w:r>
              <w:rPr>
                <w:rFonts w:ascii="Comic Sans MS" w:eastAsia="Times New Roman" w:hAnsi="Comic Sans MS" w:cs="Times New Roman"/>
              </w:rPr>
              <w:t>expression</w:t>
            </w:r>
            <w:r w:rsidRPr="00A80A3C">
              <w:rPr>
                <w:rFonts w:ascii="Comic Sans MS" w:eastAsia="Times New Roman" w:hAnsi="Comic Sans MS" w:cs="Times New Roman"/>
              </w:rPr>
              <w:t xml:space="preserve">. But for a </w:t>
            </w:r>
            <w:r>
              <w:rPr>
                <w:rFonts w:ascii="Comic Sans MS" w:eastAsia="Times New Roman" w:hAnsi="Comic Sans MS" w:cs="Times New Roman"/>
              </w:rPr>
              <w:t>unary</w:t>
            </w:r>
            <w:r w:rsidRPr="00A80A3C">
              <w:rPr>
                <w:rFonts w:ascii="Comic Sans MS" w:eastAsia="Times New Roman" w:hAnsi="Comic Sans MS" w:cs="Times New Roman"/>
              </w:rPr>
              <w:t xml:space="preserve"> operator, one subtree will be empty. </w:t>
            </w:r>
          </w:p>
          <w:p w14:paraId="64B37DE2" w14:textId="56974F05" w:rsidR="00A80A3C" w:rsidRDefault="00A80A3C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A80A3C">
              <w:rPr>
                <w:rFonts w:ascii="Comic Sans MS" w:eastAsia="Times New Roman" w:hAnsi="Comic Sans MS" w:cs="Times New Roman"/>
              </w:rPr>
              <w:t xml:space="preserve">The figure below shows a simple expression tree for </w:t>
            </w:r>
            <w:r w:rsidRPr="00A80A3C">
              <w:rPr>
                <w:rFonts w:ascii="Comic Sans MS" w:eastAsia="Times New Roman" w:hAnsi="Comic Sans MS" w:cs="Times New Roman"/>
                <w:b/>
                <w:bCs/>
              </w:rPr>
              <w:t>(A+B*C)/D</w:t>
            </w:r>
            <w:r w:rsidRPr="00A80A3C">
              <w:rPr>
                <w:rFonts w:ascii="Comic Sans MS" w:eastAsia="Times New Roman" w:hAnsi="Comic Sans MS" w:cs="Times New Roman"/>
                <w:b/>
                <w:bCs/>
              </w:rPr>
              <w:t>:</w:t>
            </w:r>
          </w:p>
          <w:p w14:paraId="05BF6636" w14:textId="77777777" w:rsidR="00A80A3C" w:rsidRPr="00A80A3C" w:rsidRDefault="00A80A3C">
            <w:pPr>
              <w:rPr>
                <w:rFonts w:ascii="Comic Sans MS" w:eastAsia="Times New Roman" w:hAnsi="Comic Sans MS" w:cs="Times New Roman"/>
              </w:rPr>
            </w:pPr>
          </w:p>
          <w:p w14:paraId="0491CDAD" w14:textId="663A05D9" w:rsidR="007E47CF" w:rsidRPr="00A44771" w:rsidRDefault="00A80A3C">
            <w:pPr>
              <w:rPr>
                <w:rFonts w:ascii="Comic Sans MS" w:eastAsia="Times New Roman" w:hAnsi="Comic Sans MS" w:cs="Times New Roman"/>
              </w:rPr>
            </w:pPr>
            <w:r w:rsidRPr="00A80A3C">
              <w:rPr>
                <w:rFonts w:ascii="Comic Sans MS" w:eastAsia="Times New Roman" w:hAnsi="Comic Sans MS" w:cs="Times New Roman"/>
                <w:noProof/>
              </w:rPr>
              <w:pict w14:anchorId="5C2724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0" type="#_x0000_t75" style="width:291.6pt;height:190.2pt;visibility:visible;mso-wrap-style:square">
                  <v:imagedata r:id="rId5" o:title=""/>
                </v:shape>
              </w:pict>
            </w:r>
          </w:p>
          <w:p w14:paraId="688C0A8F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5F7E104D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02443996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0E61DA48" w14:textId="14B12282" w:rsidR="007E47CF" w:rsidRPr="00A80A3C" w:rsidRDefault="00A80A3C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A80A3C"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How to insert an expression into the tree:</w:t>
            </w:r>
          </w:p>
          <w:p w14:paraId="5AFFA4C5" w14:textId="595968CF" w:rsidR="007E47CF" w:rsidRDefault="00C74003">
            <w:pPr>
              <w:rPr>
                <w:rFonts w:ascii="Comic Sans MS" w:eastAsia="Times New Roman" w:hAnsi="Comic Sans MS" w:cs="Times New Roman"/>
              </w:rPr>
            </w:pPr>
            <w:r w:rsidRPr="00C74003">
              <w:rPr>
                <w:rFonts w:ascii="Comic Sans MS" w:eastAsia="Times New Roman" w:hAnsi="Comic Sans MS" w:cs="Times New Roman"/>
              </w:rPr>
              <w:t>Assume that</w:t>
            </w:r>
            <w:r>
              <w:rPr>
                <w:rFonts w:ascii="Comic Sans MS" w:eastAsia="Times New Roman" w:hAnsi="Comic Sans MS" w:cs="Times New Roman"/>
              </w:rPr>
              <w:t xml:space="preserve"> 1</w:t>
            </w:r>
            <w:r w:rsidRPr="00C74003">
              <w:rPr>
                <w:rFonts w:ascii="Comic Sans MS" w:eastAsia="Times New Roman" w:hAnsi="Comic Sans MS" w:cs="Times New Roman"/>
              </w:rPr>
              <w:t xml:space="preserve"> symbol is read at a time. If the symbol is an operand, we create a tree node and push a pointer to it onto a stack. If the symbol is an operator, pop pointers to two trees T1 and T2 from the stack (T1 is popped first) and </w:t>
            </w:r>
            <w:r>
              <w:rPr>
                <w:rFonts w:ascii="Comic Sans MS" w:eastAsia="Times New Roman" w:hAnsi="Comic Sans MS" w:cs="Times New Roman"/>
              </w:rPr>
              <w:t>forms</w:t>
            </w:r>
            <w:r w:rsidRPr="00C74003">
              <w:rPr>
                <w:rFonts w:ascii="Comic Sans MS" w:eastAsia="Times New Roman" w:hAnsi="Comic Sans MS" w:cs="Times New Roman"/>
              </w:rPr>
              <w:t xml:space="preserve"> a new tree whose root is the operator and whose left and right children point to T2 and T1 respectively. A pointer to this new tree is then pushed onto the stack.</w:t>
            </w:r>
          </w:p>
          <w:p w14:paraId="5616B101" w14:textId="77777777" w:rsidR="00D863A0" w:rsidRPr="00A44771" w:rsidRDefault="00D863A0">
            <w:pPr>
              <w:rPr>
                <w:rFonts w:ascii="Comic Sans MS" w:eastAsia="Times New Roman" w:hAnsi="Comic Sans MS" w:cs="Times New Roman"/>
              </w:rPr>
            </w:pPr>
          </w:p>
          <w:p w14:paraId="1C60F548" w14:textId="642D13CF" w:rsidR="007E47CF" w:rsidRDefault="00C74003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C74003">
              <w:rPr>
                <w:rFonts w:ascii="Comic Sans MS" w:eastAsia="Times New Roman" w:hAnsi="Comic Sans MS" w:cs="Times New Roman"/>
              </w:rPr>
              <w:t xml:space="preserve">As an example, assume the input is </w:t>
            </w:r>
            <w:r w:rsidRPr="00C74003">
              <w:rPr>
                <w:rFonts w:ascii="Comic Sans MS" w:eastAsia="Times New Roman" w:hAnsi="Comic Sans MS" w:cs="Times New Roman"/>
                <w:b/>
                <w:bCs/>
              </w:rPr>
              <w:t>ABC*+D/</w:t>
            </w:r>
          </w:p>
          <w:p w14:paraId="305DE7D5" w14:textId="5584A7C4" w:rsidR="00C74003" w:rsidRDefault="00C74003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Step-1:</w:t>
            </w:r>
          </w:p>
          <w:p w14:paraId="5D24EF34" w14:textId="00229484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First 3 symbols are operands -&gt; push to stack</w:t>
            </w:r>
          </w:p>
          <w:p w14:paraId="5FA872C1" w14:textId="760F5C65" w:rsidR="00C74003" w:rsidRPr="00C74003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C74003">
              <w:rPr>
                <w:rFonts w:ascii="Comic Sans MS" w:eastAsia="Times New Roman" w:hAnsi="Comic Sans MS" w:cs="Times New Roman"/>
                <w:b/>
                <w:noProof/>
              </w:rPr>
              <w:pict w14:anchorId="265FF016">
                <v:shape id="_x0000_i1048" type="#_x0000_t75" style="width:166.8pt;height:117pt;visibility:visible;mso-wrap-style:square">
                  <v:imagedata r:id="rId6" o:title=""/>
                </v:shape>
              </w:pict>
            </w:r>
          </w:p>
          <w:p w14:paraId="2DBB4CC4" w14:textId="77777777" w:rsidR="00014DD6" w:rsidRDefault="00014DD6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4EAE8B38" w14:textId="62ECB3D1" w:rsidR="007E47CF" w:rsidRDefault="00C74003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Step-2:</w:t>
            </w:r>
          </w:p>
          <w:p w14:paraId="573FC901" w14:textId="5935F356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>Next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,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 xml:space="preserve"> operator * is read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 -&gt; 2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 xml:space="preserve"> pointers are popped, a new tree is formed and a pointer to it is pushed onto the stack.</w:t>
            </w:r>
          </w:p>
          <w:p w14:paraId="556785BD" w14:textId="4AD40287" w:rsidR="00C74003" w:rsidRPr="00C74003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D863A0">
              <w:rPr>
                <w:rFonts w:ascii="Comic Sans MS" w:eastAsia="Times New Roman" w:hAnsi="Comic Sans MS" w:cs="Times New Roman"/>
                <w:b/>
                <w:noProof/>
              </w:rPr>
              <w:pict w14:anchorId="7B49DE1F">
                <v:shape id="_x0000_i1051" type="#_x0000_t75" style="width:252pt;height:126.6pt;visibility:visible;mso-wrap-style:square">
                  <v:imagedata r:id="rId7" o:title=""/>
                </v:shape>
              </w:pict>
            </w:r>
          </w:p>
          <w:p w14:paraId="7276C895" w14:textId="77777777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7CC84C6A" w14:textId="77777777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4BF67969" w14:textId="77777777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18F3B009" w14:textId="77777777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57D7BFF6" w14:textId="77777777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550ED5C5" w14:textId="77777777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4B0ABD7A" w14:textId="352BD922" w:rsidR="007E47CF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Step-3:</w:t>
            </w:r>
          </w:p>
          <w:p w14:paraId="6E35BCC6" w14:textId="4A457869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>Next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,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 xml:space="preserve"> operator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+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 xml:space="preserve"> is read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 -&gt; 2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 xml:space="preserve"> pointers are popped, a new tree is formed and a pointer to it is pushed onto the stack.</w:t>
            </w:r>
          </w:p>
          <w:p w14:paraId="3BAB22D3" w14:textId="537CFDBD" w:rsidR="00D863A0" w:rsidRDefault="00D863A0">
            <w:pPr>
              <w:rPr>
                <w:rFonts w:ascii="Comic Sans MS" w:eastAsia="Times New Roman" w:hAnsi="Comic Sans MS" w:cs="Times New Roman"/>
                <w:b/>
                <w:noProof/>
              </w:rPr>
            </w:pPr>
            <w:r w:rsidRPr="00D863A0">
              <w:rPr>
                <w:rFonts w:ascii="Comic Sans MS" w:eastAsia="Times New Roman" w:hAnsi="Comic Sans MS" w:cs="Times New Roman"/>
                <w:b/>
                <w:noProof/>
              </w:rPr>
              <w:pict w14:anchorId="2FA39423">
                <v:shape id="_x0000_i1068" type="#_x0000_t75" style="width:294.6pt;height:159.6pt;visibility:visible;mso-wrap-style:square">
                  <v:imagedata r:id="rId8" o:title=""/>
                </v:shape>
              </w:pict>
            </w:r>
          </w:p>
          <w:p w14:paraId="20EE5BB6" w14:textId="77777777" w:rsidR="00D863A0" w:rsidRDefault="00D863A0">
            <w:pPr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21AB789E" w14:textId="5B8E4927" w:rsidR="00D863A0" w:rsidRDefault="00D863A0" w:rsidP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>Step-4:</w:t>
            </w:r>
          </w:p>
          <w:p w14:paraId="7C993A86" w14:textId="5C97037F" w:rsidR="00D863A0" w:rsidRPr="00D863A0" w:rsidRDefault="00D863A0" w:rsidP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Next 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>symbol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 is an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 xml:space="preserve">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operand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 xml:space="preserve"> -&gt; push to stack</w:t>
            </w:r>
          </w:p>
          <w:p w14:paraId="56399182" w14:textId="5FB0941B" w:rsidR="00D863A0" w:rsidRDefault="00D863A0">
            <w:pPr>
              <w:rPr>
                <w:rFonts w:ascii="Comic Sans MS" w:eastAsia="Times New Roman" w:hAnsi="Comic Sans MS" w:cs="Times New Roman"/>
                <w:noProof/>
              </w:rPr>
            </w:pPr>
            <w:r w:rsidRPr="00D863A0">
              <w:rPr>
                <w:rFonts w:ascii="Comic Sans MS" w:eastAsia="Times New Roman" w:hAnsi="Comic Sans MS" w:cs="Times New Roman"/>
                <w:noProof/>
              </w:rPr>
              <w:pict w14:anchorId="13DD516F">
                <v:shape id="_x0000_i1123" type="#_x0000_t75" style="width:297pt;height:165pt;visibility:visible;mso-wrap-style:square">
                  <v:imagedata r:id="rId9" o:title=""/>
                </v:shape>
              </w:pict>
            </w:r>
          </w:p>
          <w:p w14:paraId="25F3C91B" w14:textId="286E172C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227BCC60" w14:textId="025C4D1B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2A06AA33" w14:textId="5CBC3281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3AEA76C0" w14:textId="4FDA6F34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09E8F45D" w14:textId="48F3386D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35C8809F" w14:textId="67FB1120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25CCEFC3" w14:textId="4216DE56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025C6290" w14:textId="2D3DCF35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3742F421" w14:textId="1E9C7899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73CB3A8E" w14:textId="142EA66E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5CB37C89" w14:textId="77777777" w:rsidR="00D863A0" w:rsidRDefault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2F99450D" w14:textId="6CBD84E9" w:rsidR="00D863A0" w:rsidRDefault="00D863A0" w:rsidP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Step-5:</w:t>
            </w:r>
          </w:p>
          <w:p w14:paraId="3DA0C320" w14:textId="7F4EC30C" w:rsidR="00D863A0" w:rsidRPr="00D863A0" w:rsidRDefault="00D863A0" w:rsidP="00D863A0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>Finally,</w:t>
            </w:r>
            <w:r w:rsidR="00363F95">
              <w:rPr>
                <w:rFonts w:ascii="Comic Sans MS" w:eastAsia="Times New Roman" w:hAnsi="Comic Sans MS" w:cs="Times New Roman"/>
                <w:b/>
                <w:bCs/>
              </w:rPr>
              <w:t xml:space="preserve"> </w:t>
            </w:r>
            <w:r w:rsidRPr="00D863A0">
              <w:rPr>
                <w:rFonts w:ascii="Comic Sans MS" w:eastAsia="Times New Roman" w:hAnsi="Comic Sans MS" w:cs="Times New Roman"/>
                <w:b/>
                <w:bCs/>
              </w:rPr>
              <w:t>symbol / is read, two trees are merged and a pointer to the final tree is left on the stack.</w:t>
            </w:r>
          </w:p>
          <w:p w14:paraId="736711B3" w14:textId="3634841E" w:rsidR="00D863A0" w:rsidRPr="00D863A0" w:rsidRDefault="00363F95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D863A0">
              <w:rPr>
                <w:rFonts w:ascii="Comic Sans MS" w:eastAsia="Times New Roman" w:hAnsi="Comic Sans MS" w:cs="Times New Roman"/>
                <w:noProof/>
              </w:rPr>
              <w:pict w14:anchorId="6307F6EB">
                <v:shape id="_x0000_i1125" type="#_x0000_t75" style="width:267.6pt;height:145.8pt;visibility:visible;mso-wrap-style:square">
                  <v:imagedata r:id="rId10" o:title=""/>
                </v:shape>
              </w:pict>
            </w:r>
          </w:p>
        </w:tc>
      </w:tr>
      <w:tr w:rsidR="007E47CF" w:rsidRPr="00A44771" w14:paraId="5EC56564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08A34F2" w14:textId="77777777" w:rsidR="007E47CF" w:rsidRPr="00A44771" w:rsidRDefault="00E669FD">
            <w:pPr>
              <w:spacing w:line="240" w:lineRule="auto"/>
              <w:rPr>
                <w:rFonts w:ascii="Comic Sans MS" w:hAnsi="Comic Sans MS"/>
              </w:rPr>
            </w:pPr>
            <w:r>
              <w:rPr>
                <w:rFonts w:ascii="Comic Sans MS" w:eastAsia="Times New Roman" w:hAnsi="Comic Sans MS" w:cs="Times New Roman"/>
                <w:b/>
              </w:rPr>
              <w:lastRenderedPageBreak/>
              <w:t>ALGORITHM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216BAD3" w14:textId="28B8500E" w:rsidR="00014DD6" w:rsidRDefault="00014DD6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>1. Create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>
              <w:rPr>
                <w:rFonts w:ascii="Comic Sans MS" w:eastAsia="Times New Roman" w:hAnsi="Comic Sans MS" w:cs="Times New Roman"/>
                <w:lang w:val="en-IN"/>
              </w:rPr>
              <w:t>Node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Class </w:t>
            </w:r>
            <w:r>
              <w:rPr>
                <w:rFonts w:ascii="Comic Sans MS" w:eastAsia="Times New Roman" w:hAnsi="Comic Sans MS" w:cs="Times New Roman"/>
                <w:lang w:val="en-IN"/>
              </w:rPr>
              <w:t>common for both stack &amp; tree classes</w:t>
            </w:r>
          </w:p>
          <w:p w14:paraId="41E3E375" w14:textId="242BCDF2" w:rsidR="00014DD6" w:rsidRDefault="00014DD6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2.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Create 2 ref vars: </w:t>
            </w:r>
            <w:r>
              <w:rPr>
                <w:rFonts w:ascii="Comic Sans MS" w:eastAsia="Times New Roman" w:hAnsi="Comic Sans MS" w:cs="Times New Roman"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, 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left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&amp; </w:t>
            </w:r>
            <w:r w:rsidR="006D4880">
              <w:rPr>
                <w:rFonts w:ascii="Comic Sans MS" w:eastAsia="Times New Roman" w:hAnsi="Comic Sans MS" w:cs="Times New Roman"/>
                <w:lang w:val="en-IN"/>
              </w:rPr>
              <w:t>char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data</w:t>
            </w:r>
          </w:p>
          <w:p w14:paraId="2D0A06E5" w14:textId="09C4E216" w:rsidR="00014DD6" w:rsidRDefault="00014DD6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3. Create LLStack Class &amp; ExpTree Class</w:t>
            </w:r>
          </w:p>
          <w:p w14:paraId="61221A11" w14:textId="744EE13A" w:rsidR="00014DD6" w:rsidRDefault="00014DD6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</w:p>
          <w:p w14:paraId="11237339" w14:textId="5455541D" w:rsidR="00014DD6" w:rsidRPr="006D4880" w:rsidRDefault="006D4880" w:rsidP="00014DD6">
            <w:pPr>
              <w:rPr>
                <w:rFonts w:ascii="Comic Sans MS" w:eastAsia="Times New Roman" w:hAnsi="Comic Sans MS" w:cs="Times New Roman"/>
                <w:b/>
                <w:bCs/>
                <w:lang w:val="en-IN"/>
              </w:rPr>
            </w:pPr>
            <w:r w:rsidRPr="006D4880">
              <w:rPr>
                <w:rFonts w:ascii="Comic Sans MS" w:eastAsia="Times New Roman" w:hAnsi="Comic Sans MS" w:cs="Times New Roman"/>
                <w:b/>
                <w:bCs/>
                <w:lang w:val="en-IN"/>
              </w:rPr>
              <w:t>LLStack Class:</w:t>
            </w:r>
          </w:p>
          <w:p w14:paraId="6888CEF3" w14:textId="79E94BE6" w:rsidR="006D488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1. Initialise top = -1, int size</w:t>
            </w:r>
          </w:p>
          <w:p w14:paraId="7FB83ED0" w14:textId="725A8E40" w:rsidR="006D488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2. Initialise Node array of size 20</w:t>
            </w:r>
          </w:p>
          <w:p w14:paraId="078EC4AB" w14:textId="60F4C0BF" w:rsidR="006D488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3. Create a constructor for initialising the Node array with ‘ ‘</w:t>
            </w:r>
          </w:p>
          <w:p w14:paraId="72CBAE19" w14:textId="3428F465" w:rsidR="006D488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</w:p>
          <w:p w14:paraId="2234A8C6" w14:textId="55BB2647" w:rsidR="006D4880" w:rsidRDefault="006D4880" w:rsidP="00014DD6">
            <w:pPr>
              <w:rPr>
                <w:rFonts w:ascii="Comic Sans MS" w:eastAsia="Times New Roman" w:hAnsi="Comic Sans MS" w:cs="Times New Roman"/>
                <w:b/>
                <w:bCs/>
                <w:lang w:val="en-IN"/>
              </w:rPr>
            </w:pPr>
            <w:r>
              <w:rPr>
                <w:rFonts w:ascii="Comic Sans MS" w:eastAsia="Times New Roman" w:hAnsi="Comic Sans MS" w:cs="Times New Roman"/>
                <w:b/>
                <w:bCs/>
                <w:lang w:val="en-IN"/>
              </w:rPr>
              <w:t>Push Method:</w:t>
            </w:r>
          </w:p>
          <w:p w14:paraId="07B85FDE" w14:textId="5EB03BF0" w:rsidR="006D488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1. node[++top] = x</w:t>
            </w:r>
          </w:p>
          <w:p w14:paraId="29F85DED" w14:textId="502B65DF" w:rsidR="006D488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2. increment size by 1</w:t>
            </w:r>
          </w:p>
          <w:p w14:paraId="2BF0019E" w14:textId="77777777" w:rsidR="006D4880" w:rsidRPr="006D488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</w:p>
          <w:p w14:paraId="0DDF53E0" w14:textId="2C254EFA" w:rsidR="006D4880" w:rsidRDefault="006D4880" w:rsidP="00014DD6">
            <w:pPr>
              <w:rPr>
                <w:rFonts w:ascii="Comic Sans MS" w:eastAsia="Times New Roman" w:hAnsi="Comic Sans MS" w:cs="Times New Roman"/>
                <w:b/>
                <w:bCs/>
                <w:lang w:val="en-IN"/>
              </w:rPr>
            </w:pPr>
            <w:r>
              <w:rPr>
                <w:rFonts w:ascii="Comic Sans MS" w:eastAsia="Times New Roman" w:hAnsi="Comic Sans MS" w:cs="Times New Roman"/>
                <w:b/>
                <w:bCs/>
                <w:lang w:val="en-IN"/>
              </w:rPr>
              <w:t>Pop Method:</w:t>
            </w:r>
          </w:p>
          <w:p w14:paraId="2E5388FD" w14:textId="17A39A10" w:rsidR="006D4880" w:rsidRDefault="006D4880" w:rsidP="006D4880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1. decrement size by 1</w:t>
            </w:r>
          </w:p>
          <w:p w14:paraId="2D59FD2D" w14:textId="61C78E95" w:rsidR="006D488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2. return node[--top]</w:t>
            </w:r>
          </w:p>
          <w:p w14:paraId="3FB5DE45" w14:textId="77777777" w:rsidR="00363F95" w:rsidRDefault="00363F95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</w:p>
          <w:p w14:paraId="06850428" w14:textId="1409BAF0" w:rsidR="006D4880" w:rsidRPr="006D4880" w:rsidRDefault="006D4880" w:rsidP="00014DD6">
            <w:pPr>
              <w:rPr>
                <w:rFonts w:ascii="Comic Sans MS" w:eastAsia="Times New Roman" w:hAnsi="Comic Sans MS" w:cs="Times New Roman"/>
                <w:b/>
                <w:bCs/>
                <w:lang w:val="en-IN"/>
              </w:rPr>
            </w:pPr>
            <w:r w:rsidRPr="006D4880">
              <w:rPr>
                <w:rFonts w:ascii="Comic Sans MS" w:eastAsia="Times New Roman" w:hAnsi="Comic Sans MS" w:cs="Times New Roman"/>
                <w:b/>
                <w:bCs/>
                <w:lang w:val="en-IN"/>
              </w:rPr>
              <w:t>ExpTree Class:</w:t>
            </w:r>
          </w:p>
          <w:p w14:paraId="74B75BA6" w14:textId="378DA3A0" w:rsidR="00014DD6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1</w:t>
            </w:r>
            <w:r w:rsidR="00014DD6" w:rsidRPr="00F3789C">
              <w:rPr>
                <w:rFonts w:ascii="Comic Sans MS" w:eastAsia="Times New Roman" w:hAnsi="Comic Sans MS" w:cs="Times New Roman"/>
                <w:lang w:val="en-IN"/>
              </w:rPr>
              <w:t xml:space="preserve">. Initialize </w:t>
            </w:r>
            <w:r w:rsidR="00014DD6">
              <w:rPr>
                <w:rFonts w:ascii="Comic Sans MS" w:eastAsia="Times New Roman" w:hAnsi="Comic Sans MS" w:cs="Times New Roman"/>
                <w:lang w:val="en-IN"/>
              </w:rPr>
              <w:t>root node to null</w:t>
            </w:r>
          </w:p>
          <w:p w14:paraId="1C40BFD1" w14:textId="39B2EB73" w:rsidR="00D863A0" w:rsidRDefault="006D4880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2</w:t>
            </w:r>
            <w:r w:rsidR="00014DD6" w:rsidRPr="00F3789C">
              <w:rPr>
                <w:rFonts w:ascii="Comic Sans MS" w:eastAsia="Times New Roman" w:hAnsi="Comic Sans MS" w:cs="Times New Roman"/>
                <w:lang w:val="en-IN"/>
              </w:rPr>
              <w:t xml:space="preserve">. Create methods for diff operations </w:t>
            </w:r>
            <w:r w:rsidR="00014DD6">
              <w:rPr>
                <w:rFonts w:ascii="Comic Sans MS" w:eastAsia="Times New Roman" w:hAnsi="Comic Sans MS" w:cs="Times New Roman"/>
                <w:lang w:val="en-IN"/>
              </w:rPr>
              <w:t>for ExpTree</w:t>
            </w:r>
          </w:p>
          <w:p w14:paraId="4BE58A06" w14:textId="3FECDB93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</w:p>
          <w:p w14:paraId="25FF7976" w14:textId="4BE0D3D4" w:rsidR="006D4880" w:rsidRDefault="006D4880" w:rsidP="00014DD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Bool isOperator Method:</w:t>
            </w:r>
          </w:p>
          <w:p w14:paraId="0B2B36CC" w14:textId="04F29E44" w:rsidR="006D4880" w:rsidRDefault="006D4880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char is equal to +,-,*,/ or ^ return true</w:t>
            </w:r>
          </w:p>
          <w:p w14:paraId="30DF998A" w14:textId="17BD3DD4" w:rsidR="006D4880" w:rsidRPr="00363F95" w:rsidRDefault="006D4880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else return false</w:t>
            </w:r>
          </w:p>
          <w:p w14:paraId="79FA78A1" w14:textId="3F6A252B" w:rsidR="006D4880" w:rsidRDefault="00A730D9" w:rsidP="00014DD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buildExpr Method:</w:t>
            </w:r>
          </w:p>
          <w:p w14:paraId="6620B963" w14:textId="71BE2B09" w:rsidR="00A730D9" w:rsidRDefault="00A730D9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pass char[] postfix &amp; size to recurring function:</w:t>
            </w:r>
          </w:p>
          <w:p w14:paraId="1998E787" w14:textId="6B2F2937" w:rsidR="00A730D9" w:rsidRPr="00A730D9" w:rsidRDefault="00A730D9" w:rsidP="00A730D9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2. root = </w:t>
            </w:r>
            <w:r w:rsidRPr="00A730D9">
              <w:rPr>
                <w:rFonts w:ascii="Comic Sans MS" w:eastAsia="Times New Roman" w:hAnsi="Comic Sans MS" w:cs="Times New Roman"/>
                <w:lang w:val="en-IN"/>
              </w:rPr>
              <w:t>buildExprTree(</w:t>
            </w:r>
            <w:r w:rsidRPr="00A730D9">
              <w:rPr>
                <w:rFonts w:ascii="Comic Sans MS" w:eastAsia="Times New Roman" w:hAnsi="Comic Sans MS" w:cs="Times New Roman"/>
                <w:lang w:val="en-IN"/>
              </w:rPr>
              <w:t>postfix, size</w:t>
            </w:r>
            <w:r w:rsidRPr="00A730D9">
              <w:rPr>
                <w:rFonts w:ascii="Comic Sans MS" w:eastAsia="Times New Roman" w:hAnsi="Comic Sans MS" w:cs="Times New Roman"/>
                <w:lang w:val="en-IN"/>
              </w:rPr>
              <w:t>)</w:t>
            </w:r>
          </w:p>
          <w:p w14:paraId="2785F819" w14:textId="508E2B51" w:rsidR="00A730D9" w:rsidRDefault="00A730D9" w:rsidP="00014DD6">
            <w:pPr>
              <w:rPr>
                <w:rFonts w:ascii="Comic Sans MS" w:eastAsia="Times New Roman" w:hAnsi="Comic Sans MS" w:cs="Times New Roman"/>
              </w:rPr>
            </w:pPr>
          </w:p>
          <w:p w14:paraId="79209465" w14:textId="0B4D1D1E" w:rsidR="00A730D9" w:rsidRDefault="00A730D9" w:rsidP="00014DD6">
            <w:pPr>
              <w:rPr>
                <w:rFonts w:ascii="Comic Sans MS" w:eastAsia="Times New Roman" w:hAnsi="Comic Sans MS" w:cs="Times New Roman"/>
                <w:b/>
                <w:bCs/>
                <w:lang w:val="en-IN"/>
              </w:rPr>
            </w:pPr>
            <w:r w:rsidRPr="00A730D9">
              <w:rPr>
                <w:rFonts w:ascii="Comic Sans MS" w:eastAsia="Times New Roman" w:hAnsi="Comic Sans MS" w:cs="Times New Roman"/>
                <w:b/>
                <w:bCs/>
                <w:lang w:val="en-IN"/>
              </w:rPr>
              <w:t>buildExprTree</w:t>
            </w:r>
            <w:r w:rsidRPr="00A730D9">
              <w:rPr>
                <w:rFonts w:ascii="Comic Sans MS" w:eastAsia="Times New Roman" w:hAnsi="Comic Sans MS" w:cs="Times New Roman"/>
                <w:b/>
                <w:bCs/>
                <w:lang w:val="en-IN"/>
              </w:rPr>
              <w:t xml:space="preserve"> Method:</w:t>
            </w:r>
          </w:p>
          <w:p w14:paraId="2862BE60" w14:textId="0390AE93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1. Initialise new LLStack ‘stack’</w:t>
            </w:r>
          </w:p>
          <w:p w14:paraId="6086003D" w14:textId="5896FBA3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2. Initialise 3 nodes: t, t1,t2</w:t>
            </w:r>
          </w:p>
          <w:p w14:paraId="33407FAA" w14:textId="2A95BEA6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3. for loop from i=0 to i&lt;size to traverse the postfix array:</w:t>
            </w:r>
          </w:p>
          <w:p w14:paraId="05D6E51D" w14:textId="45A9A289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a) if !isOperator(postfix[i]) is true:</w:t>
            </w:r>
          </w:p>
          <w:p w14:paraId="17CD305F" w14:textId="10BE9B51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b) initialise t = postfix[i] &amp; stack.push(t)</w:t>
            </w:r>
          </w:p>
          <w:p w14:paraId="7B592B85" w14:textId="276975EC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c) Else:</w:t>
            </w:r>
          </w:p>
          <w:p w14:paraId="13DD93E6" w14:textId="065ED47E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d) t = postfix[i]</w:t>
            </w:r>
          </w:p>
          <w:p w14:paraId="7F0A9041" w14:textId="59087327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e) pop 2 nodes from stack and store in t1,t2</w:t>
            </w:r>
          </w:p>
          <w:p w14:paraId="34368299" w14:textId="3A85FAF0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f) set right &amp; left of t to t1 &amp; t2 respectively</w:t>
            </w:r>
          </w:p>
          <w:p w14:paraId="40F89DA2" w14:textId="3F028956" w:rsid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4. pop the final tree root stored as t</w:t>
            </w:r>
          </w:p>
          <w:p w14:paraId="68EA0414" w14:textId="5F35026C" w:rsidR="00A730D9" w:rsidRPr="00A730D9" w:rsidRDefault="00A730D9" w:rsidP="00014DD6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5. return t</w:t>
            </w:r>
          </w:p>
          <w:p w14:paraId="2FF80ED4" w14:textId="3163E17B" w:rsidR="006D4880" w:rsidRDefault="00A730D9" w:rsidP="00014DD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 </w:t>
            </w:r>
          </w:p>
          <w:p w14:paraId="18C32135" w14:textId="54E35924" w:rsidR="00014DD6" w:rsidRDefault="00014DD6" w:rsidP="00014DD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PreOrder Method:</w:t>
            </w:r>
          </w:p>
          <w:p w14:paraId="10DD9C57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20C35DEB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print root.data</w:t>
            </w:r>
          </w:p>
          <w:p w14:paraId="01F6CF93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recurr: PreOrder(root.left)</w:t>
            </w:r>
          </w:p>
          <w:p w14:paraId="7485EDA7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recurr: PreOrder(root.right)</w:t>
            </w:r>
          </w:p>
          <w:p w14:paraId="50FB02CD" w14:textId="77777777" w:rsidR="00014DD6" w:rsidRPr="000C0B3C" w:rsidRDefault="00014DD6" w:rsidP="00014DD6">
            <w:pPr>
              <w:rPr>
                <w:rFonts w:ascii="Comic Sans MS" w:eastAsia="Times New Roman" w:hAnsi="Comic Sans MS" w:cs="Times New Roman"/>
              </w:rPr>
            </w:pPr>
          </w:p>
          <w:p w14:paraId="48A748DD" w14:textId="77777777" w:rsidR="00014DD6" w:rsidRDefault="00014DD6" w:rsidP="00014DD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InOrder Method:</w:t>
            </w:r>
          </w:p>
          <w:p w14:paraId="54A330AF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138F80B8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recurr: PreOrder(root.left)</w:t>
            </w:r>
          </w:p>
          <w:p w14:paraId="0349CFD7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print root.data</w:t>
            </w:r>
          </w:p>
          <w:p w14:paraId="41B71909" w14:textId="77777777" w:rsidR="00014DD6" w:rsidRPr="000C0B3C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recurr: PreOrder(root.right)</w:t>
            </w:r>
          </w:p>
          <w:p w14:paraId="28485560" w14:textId="77777777" w:rsidR="00014DD6" w:rsidRPr="000E7F58" w:rsidRDefault="00014DD6" w:rsidP="00014DD6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7A000BF4" w14:textId="77777777" w:rsidR="00014DD6" w:rsidRPr="000E7F58" w:rsidRDefault="00014DD6" w:rsidP="00014DD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PostOrder Method:</w:t>
            </w:r>
          </w:p>
          <w:p w14:paraId="6ED785CD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5D34F48B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recurr: PreOrder(root.left)</w:t>
            </w:r>
          </w:p>
          <w:p w14:paraId="53966810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recurr: PreOrder(root.right)</w:t>
            </w:r>
          </w:p>
          <w:p w14:paraId="4C231969" w14:textId="77777777" w:rsidR="00014DD6" w:rsidRDefault="00014DD6" w:rsidP="00014DD6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print root.data</w:t>
            </w:r>
          </w:p>
          <w:p w14:paraId="7CB0769B" w14:textId="77777777" w:rsidR="00014DD6" w:rsidRPr="00A44771" w:rsidRDefault="00014DD6" w:rsidP="00014DD6">
            <w:pPr>
              <w:rPr>
                <w:rFonts w:ascii="Comic Sans MS" w:eastAsia="Times New Roman" w:hAnsi="Comic Sans MS" w:cs="Times New Roman"/>
              </w:rPr>
            </w:pPr>
          </w:p>
          <w:p w14:paraId="79C39203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</w:tc>
      </w:tr>
      <w:tr w:rsidR="007E47CF" w:rsidRPr="00A44771" w14:paraId="45CD450C" w14:textId="77777777" w:rsidTr="009933A8">
        <w:trPr>
          <w:trHeight w:val="3300"/>
        </w:trPr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5CF8F1C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lastRenderedPageBreak/>
              <w:t>PRO</w:t>
            </w:r>
            <w:r w:rsidR="00E669FD">
              <w:rPr>
                <w:rFonts w:ascii="Comic Sans MS" w:eastAsia="Times New Roman" w:hAnsi="Comic Sans MS" w:cs="Times New Roman"/>
                <w:b/>
              </w:rPr>
              <w:t>BLEM SOLVING</w:t>
            </w:r>
            <w:r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EBDDAD4" w14:textId="77777777" w:rsidR="007E47CF" w:rsidRDefault="00A80A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pict w14:anchorId="3FC90D36">
                <v:shape id="_x0000_i1026" type="#_x0000_t75" style="width:327.6pt;height:470.4pt">
                  <v:imagedata r:id="rId11" o:title=""/>
                </v:shape>
              </w:pict>
            </w:r>
          </w:p>
          <w:p w14:paraId="0A86B50E" w14:textId="77777777" w:rsidR="00A80A3C" w:rsidRDefault="00A80A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lastRenderedPageBreak/>
              <w:pict w14:anchorId="6B27AE6C">
                <v:shape id="_x0000_i1035" type="#_x0000_t75" style="width:339pt;height:513pt">
                  <v:imagedata r:id="rId12" o:title=""/>
                </v:shape>
              </w:pict>
            </w:r>
          </w:p>
          <w:p w14:paraId="64B998C6" w14:textId="77777777" w:rsidR="00A80A3C" w:rsidRDefault="00A80A3C">
            <w:pPr>
              <w:rPr>
                <w:rFonts w:ascii="Comic Sans MS" w:eastAsia="Times New Roman" w:hAnsi="Comic Sans MS" w:cs="Times New Roman"/>
              </w:rPr>
            </w:pPr>
          </w:p>
          <w:p w14:paraId="511948E3" w14:textId="77777777" w:rsidR="00A80A3C" w:rsidRDefault="00A80A3C">
            <w:pPr>
              <w:rPr>
                <w:rFonts w:ascii="Comic Sans MS" w:eastAsia="Times New Roman" w:hAnsi="Comic Sans MS" w:cs="Times New Roman"/>
              </w:rPr>
            </w:pPr>
          </w:p>
          <w:p w14:paraId="7F25EF3A" w14:textId="77777777" w:rsidR="00A80A3C" w:rsidRDefault="00A80A3C">
            <w:pPr>
              <w:rPr>
                <w:rFonts w:ascii="Comic Sans MS" w:eastAsia="Times New Roman" w:hAnsi="Comic Sans MS" w:cs="Times New Roman"/>
              </w:rPr>
            </w:pPr>
          </w:p>
          <w:p w14:paraId="53742C6A" w14:textId="77777777" w:rsidR="00A80A3C" w:rsidRDefault="00A80A3C">
            <w:pPr>
              <w:rPr>
                <w:rFonts w:ascii="Comic Sans MS" w:eastAsia="Times New Roman" w:hAnsi="Comic Sans MS" w:cs="Times New Roman"/>
              </w:rPr>
            </w:pPr>
          </w:p>
          <w:p w14:paraId="58ABEE6A" w14:textId="77777777" w:rsidR="00A80A3C" w:rsidRDefault="00A80A3C">
            <w:pPr>
              <w:rPr>
                <w:rFonts w:ascii="Comic Sans MS" w:eastAsia="Times New Roman" w:hAnsi="Comic Sans MS" w:cs="Times New Roman"/>
              </w:rPr>
            </w:pPr>
          </w:p>
          <w:p w14:paraId="16B20096" w14:textId="2AD8C28A" w:rsidR="00A80A3C" w:rsidRPr="00A44771" w:rsidRDefault="00A80A3C">
            <w:pPr>
              <w:rPr>
                <w:rFonts w:ascii="Comic Sans MS" w:eastAsia="Times New Roman" w:hAnsi="Comic Sans MS" w:cs="Times New Roman"/>
              </w:rPr>
            </w:pPr>
          </w:p>
        </w:tc>
      </w:tr>
      <w:tr w:rsidR="007E47CF" w:rsidRPr="00A44771" w14:paraId="1AB9C0EC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EDEACEE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lastRenderedPageBreak/>
              <w:t>PROGRAM: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F9D22EA" w14:textId="545B0B06" w:rsidR="007E47CF" w:rsidRDefault="00644FAA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ETCheck.java:</w:t>
            </w:r>
          </w:p>
          <w:p w14:paraId="68896DC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import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java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util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Scanner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7B4669F3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import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exptreeds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ExpTree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575B819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ETCheck {</w:t>
            </w:r>
          </w:p>
          <w:p w14:paraId="6C886B6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static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void main(String[] args) {</w:t>
            </w:r>
          </w:p>
          <w:p w14:paraId="488E3D6B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Scanner sc = new Scanner(System.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in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13D6FF6D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ExpTree et = new ExpTree();</w:t>
            </w:r>
          </w:p>
          <w:p w14:paraId="3A11AC0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.print("Enter the postfix expression: ");</w:t>
            </w:r>
          </w:p>
          <w:p w14:paraId="530046B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String postfix = sc.nextLine();</w:t>
            </w:r>
          </w:p>
          <w:p w14:paraId="4CA544E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char[] expr = postfix.toCharArray();</w:t>
            </w:r>
          </w:p>
          <w:p w14:paraId="7B511FC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int size = expr.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length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723C97D6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et.buildExpr(expr,size);</w:t>
            </w:r>
          </w:p>
          <w:p w14:paraId="1999F3D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.println("infix expression is");</w:t>
            </w:r>
          </w:p>
          <w:p w14:paraId="422C45C3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et.inorder(et.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377D2EB2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.println();</w:t>
            </w:r>
          </w:p>
          <w:p w14:paraId="587528D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.println("prefix expression is");</w:t>
            </w:r>
          </w:p>
          <w:p w14:paraId="21ADD46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et.preorder(et.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24BAEBC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.println();</w:t>
            </w:r>
          </w:p>
          <w:p w14:paraId="31F51CF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.println("postfix expression is");</w:t>
            </w:r>
          </w:p>
          <w:p w14:paraId="2366305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et.postorder(et.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22593AF2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.println();</w:t>
            </w:r>
          </w:p>
          <w:p w14:paraId="5437186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.println("value of expression is " + et.eval(et.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));</w:t>
            </w:r>
          </w:p>
          <w:p w14:paraId="60AEF922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sc.close();</w:t>
            </w:r>
          </w:p>
          <w:p w14:paraId="33987A86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7BA1331A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}</w:t>
            </w:r>
          </w:p>
          <w:p w14:paraId="43C2D56C" w14:textId="77777777" w:rsidR="00644FAA" w:rsidRPr="00644FAA" w:rsidRDefault="00644FAA">
            <w:pPr>
              <w:rPr>
                <w:rFonts w:ascii="Comic Sans MS" w:eastAsia="Times New Roman" w:hAnsi="Comic Sans MS" w:cs="Times New Roman"/>
              </w:rPr>
            </w:pPr>
          </w:p>
          <w:p w14:paraId="7A515FF8" w14:textId="6AD21DBF" w:rsidR="007E47CF" w:rsidRDefault="00644FAA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ExpTree.java:</w:t>
            </w:r>
          </w:p>
          <w:p w14:paraId="2BE3ABB8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package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exptreeds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583F78A6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Node {</w:t>
            </w:r>
          </w:p>
          <w:p w14:paraId="16046B19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char data;</w:t>
            </w:r>
          </w:p>
          <w:p w14:paraId="428D5C0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Node left, right;</w:t>
            </w:r>
          </w:p>
          <w:p w14:paraId="44111A8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Node(char data) {</w:t>
            </w:r>
          </w:p>
          <w:p w14:paraId="5F3311D8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this.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= data;</w:t>
            </w:r>
          </w:p>
          <w:p w14:paraId="454067C8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left = right = null;</w:t>
            </w:r>
          </w:p>
          <w:p w14:paraId="52DA351A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1834114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}</w:t>
            </w:r>
          </w:p>
          <w:p w14:paraId="208844D6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lastRenderedPageBreak/>
              <w:t>class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LLStack {</w:t>
            </w:r>
          </w:p>
          <w:p w14:paraId="26C5905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int top = -1;</w:t>
            </w:r>
          </w:p>
          <w:p w14:paraId="0440630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int size;</w:t>
            </w:r>
          </w:p>
          <w:p w14:paraId="3524E20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Node node[] = new Node[20];</w:t>
            </w:r>
          </w:p>
          <w:p w14:paraId="63012859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LLStack() {</w:t>
            </w:r>
          </w:p>
          <w:p w14:paraId="3E75C27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for (int i = 0; i &lt; node.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length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; i++) {</w:t>
            </w:r>
          </w:p>
          <w:p w14:paraId="46B10FF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node[i] = new Node(' ');</w:t>
            </w:r>
          </w:p>
          <w:p w14:paraId="11BD4E72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2677203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431CA02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void push(Node x) {</w:t>
            </w:r>
          </w:p>
          <w:p w14:paraId="3C3993E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node[++top] = x;</w:t>
            </w:r>
          </w:p>
          <w:p w14:paraId="07EC99B5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size++;</w:t>
            </w:r>
          </w:p>
          <w:p w14:paraId="1AD1677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6E7BB265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Node pop() {</w:t>
            </w:r>
          </w:p>
          <w:p w14:paraId="1A77CF4B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size--;</w:t>
            </w:r>
          </w:p>
          <w:p w14:paraId="01583AC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return node[top--];</w:t>
            </w:r>
          </w:p>
          <w:p w14:paraId="30D49A0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67269473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}</w:t>
            </w:r>
          </w:p>
          <w:p w14:paraId="4E1A002B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ExpTree {</w:t>
            </w:r>
          </w:p>
          <w:p w14:paraId="5685417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Node root;</w:t>
            </w:r>
          </w:p>
          <w:p w14:paraId="512E70BD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void buildExpr(char[] postfix,int size) {</w:t>
            </w:r>
          </w:p>
          <w:p w14:paraId="7DA7E71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root = buildExprTree(postfix,size);</w:t>
            </w:r>
          </w:p>
          <w:p w14:paraId="2D5839F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2CB38009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boolean isOperator(char c) {</w:t>
            </w:r>
          </w:p>
          <w:p w14:paraId="7D43968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(c == '+' || c == '-' || c == '*' || c == '/' || c == '^') {</w:t>
            </w:r>
          </w:p>
          <w:p w14:paraId="24F3DC1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return true;</w:t>
            </w:r>
          </w:p>
          <w:p w14:paraId="3A50419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33F11DC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return false;</w:t>
            </w:r>
          </w:p>
          <w:p w14:paraId="440FAED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28B412C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private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Node buildExprTree(char[] postfix,int size) {</w:t>
            </w:r>
          </w:p>
          <w:p w14:paraId="1F412281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LLStack stack = new LLStack();</w:t>
            </w:r>
          </w:p>
          <w:p w14:paraId="20D569E9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Node t, t1, t2;</w:t>
            </w:r>
          </w:p>
          <w:p w14:paraId="364CC83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for (int i = 0; i &lt; size; i++) {</w:t>
            </w:r>
          </w:p>
          <w:p w14:paraId="3AA9C52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if (!isOperator(postfix[i])) {</w:t>
            </w:r>
          </w:p>
          <w:p w14:paraId="1DFCC3C8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    t = new Node(postfix[i]);</w:t>
            </w:r>
          </w:p>
          <w:p w14:paraId="04EF90F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    stack.push(t);</w:t>
            </w:r>
          </w:p>
          <w:p w14:paraId="759A4918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lastRenderedPageBreak/>
              <w:t>            } else {</w:t>
            </w:r>
          </w:p>
          <w:p w14:paraId="3AF32258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    t = new Node(postfix[i]);</w:t>
            </w:r>
          </w:p>
          <w:p w14:paraId="1C7950E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    t1 = stack.pop();</w:t>
            </w:r>
          </w:p>
          <w:p w14:paraId="75226E75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    t2 = stack.pop();</w:t>
            </w:r>
          </w:p>
          <w:p w14:paraId="44F480F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    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= t1;</w:t>
            </w:r>
          </w:p>
          <w:p w14:paraId="7303F39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    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= t2;</w:t>
            </w:r>
          </w:p>
          <w:p w14:paraId="79A5F293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    stack.push(t);</w:t>
            </w:r>
          </w:p>
          <w:p w14:paraId="6E57ED1B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}</w:t>
            </w:r>
          </w:p>
          <w:p w14:paraId="3E3020D1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767BD1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t = stack.pop();</w:t>
            </w:r>
          </w:p>
          <w:p w14:paraId="41CD8939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return t;</w:t>
            </w:r>
          </w:p>
          <w:p w14:paraId="05162B33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3E83EEB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int eval(Node root) {</w:t>
            </w:r>
          </w:p>
          <w:p w14:paraId="6668A163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(root == null) {</w:t>
            </w:r>
          </w:p>
          <w:p w14:paraId="57044FCB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return 0;</w:t>
            </w:r>
          </w:p>
          <w:p w14:paraId="5B76101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B54FB8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(root.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== null &amp;&amp; root.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== null) {</w:t>
            </w:r>
          </w:p>
          <w:p w14:paraId="66435A5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return root.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-'0';</w:t>
            </w:r>
          </w:p>
          <w:p w14:paraId="40ECA633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1B0C506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int l_val = eval(root.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0583508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int r_val = eval(root.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19B3DF65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(root.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== '+') {</w:t>
            </w:r>
          </w:p>
          <w:p w14:paraId="248DF591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return l_val + r_val;</w:t>
            </w:r>
          </w:p>
          <w:p w14:paraId="7512874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62DC9332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(root.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== '-') {</w:t>
            </w:r>
          </w:p>
          <w:p w14:paraId="4307CE4A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return l_val - r_val;</w:t>
            </w:r>
          </w:p>
          <w:p w14:paraId="1D81C0A8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15C8A35B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(root.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== '*') {</w:t>
            </w:r>
          </w:p>
          <w:p w14:paraId="4D2FA7F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return l_val * r_val;</w:t>
            </w:r>
          </w:p>
          <w:p w14:paraId="384C44CA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60F7D5D8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return l_val / r_val;</w:t>
            </w:r>
          </w:p>
          <w:p w14:paraId="1ED39EDB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3781F3CD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void inorder(Node t) {</w:t>
            </w:r>
          </w:p>
          <w:p w14:paraId="0F72DAD0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(t != null) {</w:t>
            </w:r>
          </w:p>
          <w:p w14:paraId="44412126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inorder(t.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11A18281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7C183E3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lastRenderedPageBreak/>
              <w:t>            inorder(t.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4917BC6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2EA31E46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42CD2405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void preorder(Node t) {</w:t>
            </w:r>
          </w:p>
          <w:p w14:paraId="52EB9D52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(t != null) {</w:t>
            </w:r>
          </w:p>
          <w:p w14:paraId="33FF33E6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6076C19D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preorder(t.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46EE93AE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preorder(t.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49A4466A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3E2E1FEF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0A8BDBFC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 xml:space="preserve"> void postorder(Node t) {</w:t>
            </w:r>
          </w:p>
          <w:p w14:paraId="328302F4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if (t != null) {</w:t>
            </w:r>
          </w:p>
          <w:p w14:paraId="67150B2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postorder(t.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2D59C012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postorder(t.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672A316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    System.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.print(t.</w:t>
            </w:r>
            <w:r w:rsidRPr="00644FA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644FA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58B62577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EC83965" w14:textId="77777777" w:rsidR="00644FAA" w:rsidRPr="00644FAA" w:rsidRDefault="00644FAA" w:rsidP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4A6EE0FA" w14:textId="56E640E2" w:rsidR="007E47CF" w:rsidRPr="00A80A3C" w:rsidRDefault="00644FA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644FAA">
              <w:rPr>
                <w:rFonts w:ascii="Comic Sans MS" w:eastAsia="Times New Roman" w:hAnsi="Comic Sans MS" w:cs="Times New Roman"/>
                <w:lang w:val="en-IN"/>
              </w:rPr>
              <w:t>}</w:t>
            </w:r>
          </w:p>
        </w:tc>
      </w:tr>
      <w:tr w:rsidR="007E47CF" w:rsidRPr="00A44771" w14:paraId="40CCB2E7" w14:textId="77777777" w:rsidTr="009933A8"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32AD900" w14:textId="77777777" w:rsidR="007E47CF" w:rsidRDefault="00E669FD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>
              <w:rPr>
                <w:rFonts w:ascii="Comic Sans MS" w:eastAsia="Times New Roman" w:hAnsi="Comic Sans MS" w:cs="Times New Roman"/>
                <w:b/>
              </w:rPr>
              <w:lastRenderedPageBreak/>
              <w:t>OUTPUT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 xml:space="preserve">: </w:t>
            </w:r>
          </w:p>
          <w:p w14:paraId="7DD3C8D6" w14:textId="0F103FF9" w:rsidR="00E669FD" w:rsidRPr="00A44771" w:rsidRDefault="0054668A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54668A">
              <w:rPr>
                <w:rFonts w:ascii="Comic Sans MS" w:eastAsia="Times New Roman" w:hAnsi="Comic Sans MS" w:cs="Times New Roman"/>
                <w:b/>
                <w:noProof/>
              </w:rPr>
              <w:pict w14:anchorId="47A138E3">
                <v:shape id="Picture 1" o:spid="_x0000_i1025" type="#_x0000_t75" style="width:346.8pt;height:134.4pt;visibility:visible;mso-wrap-style:square">
                  <v:imagedata r:id="rId13" o:title=""/>
                </v:shape>
              </w:pict>
            </w:r>
          </w:p>
        </w:tc>
      </w:tr>
      <w:tr w:rsidR="007E47CF" w:rsidRPr="00A44771" w14:paraId="5E28E428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7F816D2" w14:textId="77777777" w:rsidR="007E47CF" w:rsidRPr="00A44771" w:rsidRDefault="009933A8">
            <w:pPr>
              <w:spacing w:line="240" w:lineRule="auto"/>
              <w:rPr>
                <w:rFonts w:ascii="Comic Sans MS" w:hAnsi="Comic Sans MS"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CONCLUSION: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3903407" w14:textId="67CA8C5C" w:rsidR="007E47CF" w:rsidRPr="00A44771" w:rsidRDefault="00363F95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In this experiment, we learned how to read and store a postfix expression in an expression tree (variation of a binary tree) and traverse the tree using preorder &amp; in order to convert the expression into prefix &amp; infix expressions.</w:t>
            </w:r>
          </w:p>
        </w:tc>
      </w:tr>
    </w:tbl>
    <w:p w14:paraId="61C5B6C9" w14:textId="77777777" w:rsidR="007E47CF" w:rsidRPr="00A44771" w:rsidRDefault="007E47CF">
      <w:pPr>
        <w:rPr>
          <w:rFonts w:ascii="Comic Sans MS" w:hAnsi="Comic Sans MS"/>
        </w:rPr>
      </w:pPr>
    </w:p>
    <w:sectPr w:rsidR="007E47CF" w:rsidRPr="00A44771" w:rsidSect="007E47C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15BFE"/>
    <w:multiLevelType w:val="hybridMultilevel"/>
    <w:tmpl w:val="D500E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408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44FAA"/>
    <w:rsid w:val="00014DD6"/>
    <w:rsid w:val="00363F95"/>
    <w:rsid w:val="0054668A"/>
    <w:rsid w:val="00644FAA"/>
    <w:rsid w:val="006D4880"/>
    <w:rsid w:val="007E47CF"/>
    <w:rsid w:val="00915CD8"/>
    <w:rsid w:val="009933A8"/>
    <w:rsid w:val="00A44771"/>
    <w:rsid w:val="00A730D9"/>
    <w:rsid w:val="00A80A3C"/>
    <w:rsid w:val="00B5444B"/>
    <w:rsid w:val="00C74003"/>
    <w:rsid w:val="00D863A0"/>
    <w:rsid w:val="00E6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78544"/>
  <w15:chartTrackingRefBased/>
  <w15:docId w15:val="{E28E31E8-00D5-4681-A6EE-B01879241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3A0"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rsid w:val="007E47CF"/>
    <w:pPr>
      <w:keepNext/>
      <w:keepLines/>
      <w:widowControl w:val="0"/>
      <w:spacing w:before="400" w:after="120"/>
      <w:outlineLvl w:val="0"/>
    </w:pPr>
    <w:rPr>
      <w:sz w:val="40"/>
      <w:szCs w:val="40"/>
      <w:lang w:val="en" w:eastAsia="zh-CN" w:bidi="hi-IN"/>
    </w:rPr>
  </w:style>
  <w:style w:type="paragraph" w:styleId="Heading2">
    <w:name w:val="heading 2"/>
    <w:next w:val="Normal"/>
    <w:qFormat/>
    <w:rsid w:val="007E47CF"/>
    <w:pPr>
      <w:keepNext/>
      <w:keepLines/>
      <w:widowControl w:val="0"/>
      <w:spacing w:before="360" w:after="120"/>
      <w:outlineLvl w:val="1"/>
    </w:pPr>
    <w:rPr>
      <w:sz w:val="32"/>
      <w:szCs w:val="32"/>
      <w:lang w:val="en" w:eastAsia="zh-CN" w:bidi="hi-IN"/>
    </w:rPr>
  </w:style>
  <w:style w:type="paragraph" w:styleId="Heading3">
    <w:name w:val="heading 3"/>
    <w:next w:val="Normal"/>
    <w:qFormat/>
    <w:rsid w:val="007E47CF"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rsid w:val="007E47CF"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rsid w:val="007E47CF"/>
    <w:pPr>
      <w:keepNext/>
      <w:keepLines/>
      <w:widowControl w:val="0"/>
      <w:spacing w:before="240" w:after="80"/>
      <w:outlineLvl w:val="4"/>
    </w:pPr>
    <w:rPr>
      <w:color w:val="666666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rsid w:val="007E47CF"/>
    <w:pPr>
      <w:keepNext/>
      <w:keepLines/>
      <w:widowControl w:val="0"/>
      <w:spacing w:before="240" w:after="80"/>
      <w:outlineLvl w:val="5"/>
    </w:pPr>
    <w:rPr>
      <w:i/>
      <w:color w:val="666666"/>
      <w:sz w:val="22"/>
      <w:szCs w:val="22"/>
      <w:lang w:val="en" w:eastAsia="zh-C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7E47CF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7E47CF"/>
    <w:pPr>
      <w:spacing w:after="140" w:line="288" w:lineRule="auto"/>
    </w:pPr>
  </w:style>
  <w:style w:type="paragraph" w:styleId="List">
    <w:name w:val="List"/>
    <w:basedOn w:val="BodyText"/>
    <w:rsid w:val="007E47CF"/>
    <w:rPr>
      <w:rFonts w:cs="FreeSans"/>
    </w:rPr>
  </w:style>
  <w:style w:type="paragraph" w:styleId="Caption">
    <w:name w:val="caption"/>
    <w:basedOn w:val="Normal"/>
    <w:qFormat/>
    <w:rsid w:val="007E47C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7E47CF"/>
    <w:pPr>
      <w:suppressLineNumbers/>
    </w:pPr>
    <w:rPr>
      <w:rFonts w:cs="FreeSans"/>
    </w:rPr>
  </w:style>
  <w:style w:type="paragraph" w:customStyle="1" w:styleId="LO-normal">
    <w:name w:val="LO-normal"/>
    <w:qFormat/>
    <w:rsid w:val="007E47CF"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rsid w:val="007E47C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rsid w:val="007E47CF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  <w:qFormat/>
    <w:rsid w:val="007E47CF"/>
  </w:style>
  <w:style w:type="paragraph" w:customStyle="1" w:styleId="TableHeading">
    <w:name w:val="Table Heading"/>
    <w:basedOn w:val="TableContents"/>
    <w:qFormat/>
    <w:rsid w:val="007E4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77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48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tim\OneDrive\Documents\Custom%20Office%20Templates\DS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DS_template.dotx</Template>
  <TotalTime>128</TotalTime>
  <Pages>11</Pages>
  <Words>948</Words>
  <Characters>5864</Characters>
  <Application>Microsoft Office Word</Application>
  <DocSecurity>0</DocSecurity>
  <Lines>2932</Lines>
  <Paragraphs>681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Hatim Sawai</dc:creator>
  <cp:keywords/>
  <cp:lastModifiedBy>Hatim Sawai</cp:lastModifiedBy>
  <cp:revision>1</cp:revision>
  <dcterms:created xsi:type="dcterms:W3CDTF">2022-10-20T01:05:00Z</dcterms:created>
  <dcterms:modified xsi:type="dcterms:W3CDTF">2022-10-20T03:15:00Z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794deaa4-b7ef-4bc6-8833-f3c025a7351e</vt:lpwstr>
  </property>
</Properties>
</file>